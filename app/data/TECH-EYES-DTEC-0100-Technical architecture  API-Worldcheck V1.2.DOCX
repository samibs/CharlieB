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30345" w14:textId="77777777" w:rsidR="004E36FF" w:rsidRPr="004E36FF" w:rsidRDefault="004A0A13" w:rsidP="004E36FF">
      <w:pPr>
        <w:pStyle w:val="TitlePageLarge"/>
        <w:rPr>
          <w:lang w:val="fr-LU"/>
        </w:rPr>
      </w:pPr>
      <w:sdt>
        <w:sdtPr>
          <w:rPr>
            <w:lang w:val="fr-LU"/>
          </w:rPr>
          <w:alias w:val="Category"/>
          <w:tag w:val=""/>
          <w:id w:val="1383128330"/>
          <w:placeholder>
            <w:docPart w:val="A20EA1CA6E3A4843994213A69CE21FFF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4E36FF">
            <w:rPr>
              <w:lang w:val="fr-LU"/>
            </w:rPr>
            <w:t>IT Support</w:t>
          </w:r>
        </w:sdtContent>
      </w:sdt>
    </w:p>
    <w:p w14:paraId="48714FC6" w14:textId="77777777" w:rsidR="004E36FF" w:rsidRPr="004E36FF" w:rsidRDefault="004A0A13" w:rsidP="004E36FF">
      <w:pPr>
        <w:pStyle w:val="TitlePageLarge"/>
        <w:rPr>
          <w:lang w:val="fr-LU"/>
        </w:rPr>
      </w:pPr>
      <w:sdt>
        <w:sdtPr>
          <w:rPr>
            <w:lang w:val="fr-LU"/>
          </w:rPr>
          <w:alias w:val="Title"/>
          <w:tag w:val=""/>
          <w:id w:val="-1956938982"/>
          <w:placeholder>
            <w:docPart w:val="7AE949C0EF9A4510B64812C4A2762FB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E36FF" w:rsidRPr="004E36FF">
            <w:rPr>
              <w:lang w:val="fr-LU"/>
            </w:rPr>
            <w:t>Architecture Document</w:t>
          </w:r>
        </w:sdtContent>
      </w:sdt>
    </w:p>
    <w:p w14:paraId="3E0E3360" w14:textId="667978A8" w:rsidR="004E36FF" w:rsidRPr="004E36FF" w:rsidRDefault="004E36FF" w:rsidP="004E36FF">
      <w:pPr>
        <w:pStyle w:val="TitlePageSmall"/>
        <w:rPr>
          <w:lang w:val="fr-LU"/>
        </w:rPr>
      </w:pPr>
      <w:r w:rsidRPr="004E36FF">
        <w:rPr>
          <w:lang w:val="fr-LU"/>
        </w:rPr>
        <w:t xml:space="preserve">Version </w:t>
      </w:r>
      <w:sdt>
        <w:sdtPr>
          <w:alias w:val="Status"/>
          <w:tag w:val=""/>
          <w:id w:val="1931159147"/>
          <w:placeholder>
            <w:docPart w:val="7DA397FD18A748398D6C97474EACD2A8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4C5043">
            <w:t>1.</w:t>
          </w:r>
          <w:r w:rsidR="002802DE">
            <w:t>1</w:t>
          </w:r>
        </w:sdtContent>
      </w:sdt>
    </w:p>
    <w:p w14:paraId="41D5B88D" w14:textId="1B918CEF" w:rsidR="004E36FF" w:rsidRPr="004E36FF" w:rsidRDefault="004A0A13" w:rsidP="004E36FF">
      <w:pPr>
        <w:pStyle w:val="TitlePageSmall"/>
        <w:rPr>
          <w:lang w:val="fr-LU"/>
        </w:rPr>
        <w:sectPr w:rsidR="004E36FF" w:rsidRPr="004E36FF" w:rsidSect="004E36FF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 w:code="9"/>
          <w:pgMar w:top="1418" w:right="1418" w:bottom="1418" w:left="1418" w:header="709" w:footer="709" w:gutter="0"/>
          <w:cols w:space="708"/>
          <w:vAlign w:val="center"/>
          <w:titlePg/>
          <w:docGrid w:linePitch="360"/>
        </w:sectPr>
      </w:pPr>
      <w:sdt>
        <w:sdtPr>
          <w:rPr>
            <w:lang w:val="fr-LU"/>
          </w:rPr>
          <w:alias w:val="Publish Date"/>
          <w:tag w:val=""/>
          <w:id w:val="-797992442"/>
          <w:placeholder>
            <w:docPart w:val="92C78EEB5E8B4999829E0AAE912D67E0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2-22T00:00:00Z">
            <w:dateFormat w:val="dd/MM/yyyy"/>
            <w:lid w:val="en-GB"/>
            <w:storeMappedDataAs w:val="dateTime"/>
            <w:calendar w:val="gregorian"/>
          </w:date>
        </w:sdtPr>
        <w:sdtEndPr/>
        <w:sdtContent>
          <w:r w:rsidR="002802DE">
            <w:t>22/02/2024</w:t>
          </w:r>
        </w:sdtContent>
      </w:sdt>
    </w:p>
    <w:sdt>
      <w:sdtPr>
        <w:rPr>
          <w:rFonts w:ascii="Times New Roman" w:hAnsi="Times New Roman"/>
          <w:b w:val="0"/>
          <w:sz w:val="24"/>
          <w:szCs w:val="24"/>
        </w:rPr>
        <w:id w:val="-1728062712"/>
        <w:docPartObj>
          <w:docPartGallery w:val="Table of Contents"/>
          <w:docPartUnique/>
        </w:docPartObj>
      </w:sdtPr>
      <w:sdtEndPr>
        <w:rPr>
          <w:rFonts w:ascii="Verdana" w:hAnsi="Verdana"/>
          <w:bCs/>
          <w:noProof/>
          <w:sz w:val="22"/>
        </w:rPr>
      </w:sdtEndPr>
      <w:sdtContent>
        <w:p w14:paraId="3F15C86C" w14:textId="77777777" w:rsidR="004E36FF" w:rsidRPr="004E36FF" w:rsidRDefault="004E36FF" w:rsidP="004E36FF">
          <w:pPr>
            <w:pStyle w:val="PreambleHeading"/>
            <w:rPr>
              <w:lang w:val="fr-LU"/>
            </w:rPr>
          </w:pPr>
          <w:r w:rsidRPr="004E36FF">
            <w:rPr>
              <w:lang w:val="fr-LU"/>
            </w:rPr>
            <w:t>Contents</w:t>
          </w:r>
        </w:p>
        <w:p w14:paraId="4F3937CD" w14:textId="09C1E34C" w:rsidR="004A0A13" w:rsidRDefault="004E36FF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2"/>
              <w:sz w:val="22"/>
              <w:szCs w:val="22"/>
              <w:lang w:val="fr-LU" w:eastAsia="fr-LU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64241836" w:history="1">
            <w:r w:rsidR="004A0A13" w:rsidRPr="00653A9B">
              <w:rPr>
                <w:rStyle w:val="Hyperlink"/>
              </w:rPr>
              <w:t>1</w:t>
            </w:r>
            <w:r w:rsidR="004A0A13">
              <w:rPr>
                <w:rFonts w:eastAsiaTheme="minorEastAsia" w:cstheme="minorBidi"/>
                <w:caps w:val="0"/>
                <w:color w:val="auto"/>
                <w:kern w:val="2"/>
                <w:sz w:val="22"/>
                <w:szCs w:val="22"/>
                <w:lang w:val="fr-LU" w:eastAsia="fr-LU"/>
                <w14:ligatures w14:val="standardContextual"/>
              </w:rPr>
              <w:tab/>
            </w:r>
            <w:r w:rsidR="004A0A13" w:rsidRPr="00653A9B">
              <w:rPr>
                <w:rStyle w:val="Hyperlink"/>
              </w:rPr>
              <w:t>Project planning</w:t>
            </w:r>
            <w:r w:rsidR="004A0A13">
              <w:rPr>
                <w:webHidden/>
              </w:rPr>
              <w:tab/>
            </w:r>
            <w:r w:rsidR="004A0A13">
              <w:rPr>
                <w:webHidden/>
              </w:rPr>
              <w:fldChar w:fldCharType="begin"/>
            </w:r>
            <w:r w:rsidR="004A0A13">
              <w:rPr>
                <w:webHidden/>
              </w:rPr>
              <w:instrText xml:space="preserve"> PAGEREF _Toc164241836 \h </w:instrText>
            </w:r>
            <w:r w:rsidR="004A0A13">
              <w:rPr>
                <w:webHidden/>
              </w:rPr>
            </w:r>
            <w:r w:rsidR="004A0A13">
              <w:rPr>
                <w:webHidden/>
              </w:rPr>
              <w:fldChar w:fldCharType="separate"/>
            </w:r>
            <w:r w:rsidR="004A0A13">
              <w:rPr>
                <w:webHidden/>
              </w:rPr>
              <w:t>4</w:t>
            </w:r>
            <w:r w:rsidR="004A0A13">
              <w:rPr>
                <w:webHidden/>
              </w:rPr>
              <w:fldChar w:fldCharType="end"/>
            </w:r>
          </w:hyperlink>
        </w:p>
        <w:p w14:paraId="611E8CB6" w14:textId="616C47BA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37" w:history="1">
            <w:r w:rsidRPr="00653A9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Eyes Worldcheck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908C4" w14:textId="6E3E0E1D" w:rsidR="004A0A13" w:rsidRDefault="004A0A13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2"/>
              <w:sz w:val="22"/>
              <w:szCs w:val="22"/>
              <w:lang w:val="fr-LU" w:eastAsia="fr-LU"/>
              <w14:ligatures w14:val="standardContextual"/>
            </w:rPr>
          </w:pPr>
          <w:hyperlink w:anchor="_Toc164241838" w:history="1">
            <w:r w:rsidRPr="00653A9B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caps w:val="0"/>
                <w:color w:val="auto"/>
                <w:kern w:val="2"/>
                <w:sz w:val="2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</w:rPr>
              <w:t>Service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_Toc164241838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A24190" w14:textId="2ED22011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39" w:history="1">
            <w:r w:rsidRPr="00653A9B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Service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9FC9E" w14:textId="5E77CCAA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40" w:history="1">
            <w:r w:rsidRPr="00653A9B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Resilience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D01EE" w14:textId="0984DB24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41" w:history="1">
            <w:r w:rsidRPr="00653A9B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Disaster recovery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DAB5" w14:textId="59D750D4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42" w:history="1">
            <w:r w:rsidRPr="00653A9B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Backup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2406" w14:textId="4577D61E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43" w:history="1">
            <w:r w:rsidRPr="00653A9B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Security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0E4F3" w14:textId="34D12CB7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44" w:history="1">
            <w:r w:rsidRPr="00653A9B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Authentication and authorisation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C3843" w14:textId="1049AA67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45" w:history="1">
            <w:r w:rsidRPr="00653A9B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External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3116" w14:textId="138DBE58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46" w:history="1">
            <w:r w:rsidRPr="00653A9B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Interfaces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1586" w14:textId="73DD5F9E" w:rsidR="004A0A13" w:rsidRDefault="004A0A13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2"/>
              <w:sz w:val="22"/>
              <w:szCs w:val="22"/>
              <w:lang w:val="fr-LU" w:eastAsia="fr-LU"/>
              <w14:ligatures w14:val="standardContextual"/>
            </w:rPr>
          </w:pPr>
          <w:hyperlink w:anchor="_Toc164241847" w:history="1">
            <w:r w:rsidRPr="00653A9B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caps w:val="0"/>
                <w:color w:val="auto"/>
                <w:kern w:val="2"/>
                <w:sz w:val="2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</w:rPr>
              <w:t>Service specification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_Toc164241847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79D8B53" w14:textId="5E6E39C5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48" w:history="1">
            <w:r w:rsidRPr="00653A9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URLs, certificates and channels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6BA3B" w14:textId="59475822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49" w:history="1">
            <w:r w:rsidRPr="00653A9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436C" w14:textId="6576E146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50" w:history="1">
            <w:r w:rsidRPr="00653A9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Users, roles and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E65D8" w14:textId="3CE3E5A1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51" w:history="1">
            <w:r w:rsidRPr="00653A9B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Firewall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5E09E" w14:textId="0B5DCC96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52" w:history="1">
            <w:r w:rsidRPr="00653A9B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Scheduled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6DC60" w14:textId="53C80560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53" w:history="1">
            <w:r w:rsidRPr="00653A9B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Software licences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11396" w14:textId="0185CF6D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54" w:history="1">
            <w:r w:rsidRPr="00653A9B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92AA0" w14:textId="7B0BD38B" w:rsidR="004A0A13" w:rsidRDefault="004A0A13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:lang w:val="fr-LU" w:eastAsia="fr-LU"/>
              <w14:ligatures w14:val="standardContextual"/>
            </w:rPr>
          </w:pPr>
          <w:hyperlink w:anchor="_Toc164241855" w:history="1">
            <w:r w:rsidRPr="00653A9B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  <w:noProof/>
              </w:rPr>
              <w:t>Patching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_Toc164241855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4FA65" w14:textId="418A7154" w:rsidR="004A0A13" w:rsidRDefault="004A0A13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2"/>
              <w:sz w:val="22"/>
              <w:szCs w:val="22"/>
              <w:lang w:val="fr-LU" w:eastAsia="fr-LU"/>
              <w14:ligatures w14:val="standardContextual"/>
            </w:rPr>
          </w:pPr>
          <w:hyperlink w:anchor="_Toc164241856" w:history="1">
            <w:r w:rsidRPr="00653A9B">
              <w:rPr>
                <w:rStyle w:val="Hyperlink"/>
              </w:rPr>
              <w:t>4</w:t>
            </w:r>
            <w:r>
              <w:rPr>
                <w:rFonts w:eastAsiaTheme="minorEastAsia" w:cstheme="minorBidi"/>
                <w:caps w:val="0"/>
                <w:color w:val="auto"/>
                <w:kern w:val="2"/>
                <w:sz w:val="22"/>
                <w:szCs w:val="22"/>
                <w:lang w:val="fr-LU" w:eastAsia="fr-LU"/>
                <w14:ligatures w14:val="standardContextual"/>
              </w:rPr>
              <w:tab/>
            </w:r>
            <w:r w:rsidRPr="00653A9B">
              <w:rPr>
                <w:rStyle w:val="Hyperlink"/>
              </w:rPr>
              <w:t>Disaster recovery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_Toc164241856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1C9BA56" w14:textId="76A6A5FE" w:rsidR="004E36FF" w:rsidRDefault="004E36FF" w:rsidP="004E36FF">
          <w:pPr>
            <w:rPr>
              <w:bCs/>
              <w:noProof/>
            </w:rPr>
          </w:pPr>
          <w:r>
            <w:rPr>
              <w:b/>
              <w:bCs/>
              <w:szCs w:val="22"/>
            </w:rPr>
            <w:fldChar w:fldCharType="end"/>
          </w:r>
        </w:p>
      </w:sdtContent>
    </w:sdt>
    <w:bookmarkStart w:id="0" w:name="_Toc326929124" w:displacedByCustomXml="prev"/>
    <w:p w14:paraId="72FE3C6C" w14:textId="77777777" w:rsidR="004E36FF" w:rsidRDefault="004E36FF" w:rsidP="004E36FF">
      <w:pPr>
        <w:rPr>
          <w:rFonts w:ascii="Arial" w:hAnsi="Arial"/>
          <w:b/>
          <w:sz w:val="36"/>
          <w:szCs w:val="36"/>
        </w:rPr>
      </w:pPr>
      <w:r>
        <w:br w:type="page"/>
      </w:r>
    </w:p>
    <w:p w14:paraId="1E60EA81" w14:textId="77777777" w:rsidR="004E36FF" w:rsidRDefault="004E36FF" w:rsidP="004E36FF">
      <w:pPr>
        <w:pStyle w:val="PreambleHeading"/>
      </w:pPr>
      <w:bookmarkStart w:id="1" w:name="_Toc326929125"/>
      <w:bookmarkEnd w:id="0"/>
      <w:r>
        <w:lastRenderedPageBreak/>
        <w:t>Version control</w:t>
      </w:r>
      <w:bookmarkEnd w:id="1"/>
    </w:p>
    <w:tbl>
      <w:tblPr>
        <w:tblStyle w:val="TableHeadings"/>
        <w:tblW w:w="0" w:type="auto"/>
        <w:tblLayout w:type="fixed"/>
        <w:tblLook w:val="01E0" w:firstRow="1" w:lastRow="1" w:firstColumn="1" w:lastColumn="1" w:noHBand="0" w:noVBand="0"/>
      </w:tblPr>
      <w:tblGrid>
        <w:gridCol w:w="1668"/>
        <w:gridCol w:w="1275"/>
        <w:gridCol w:w="1843"/>
        <w:gridCol w:w="1276"/>
        <w:gridCol w:w="3224"/>
      </w:tblGrid>
      <w:tr w:rsidR="004E36FF" w:rsidRPr="001039B7" w14:paraId="70DB362E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071126AA" w14:textId="77777777" w:rsidR="004E36FF" w:rsidRPr="001039B7" w:rsidRDefault="004E36FF" w:rsidP="000323DE">
            <w:r w:rsidRPr="001039B7">
              <w:t>Date</w:t>
            </w:r>
          </w:p>
        </w:tc>
        <w:tc>
          <w:tcPr>
            <w:tcW w:w="1275" w:type="dxa"/>
          </w:tcPr>
          <w:p w14:paraId="38050C65" w14:textId="77777777" w:rsidR="004E36FF" w:rsidRPr="001039B7" w:rsidRDefault="004E36FF" w:rsidP="000323DE">
            <w:r w:rsidRPr="001039B7">
              <w:t>Version</w:t>
            </w:r>
          </w:p>
        </w:tc>
        <w:tc>
          <w:tcPr>
            <w:tcW w:w="1843" w:type="dxa"/>
          </w:tcPr>
          <w:p w14:paraId="34B940DB" w14:textId="77777777" w:rsidR="004E36FF" w:rsidRPr="001039B7" w:rsidRDefault="004E36FF" w:rsidP="000323DE">
            <w:r w:rsidRPr="001039B7">
              <w:t>Author</w:t>
            </w:r>
          </w:p>
        </w:tc>
        <w:tc>
          <w:tcPr>
            <w:tcW w:w="1276" w:type="dxa"/>
          </w:tcPr>
          <w:p w14:paraId="41F9D3F2" w14:textId="77777777" w:rsidR="004E36FF" w:rsidRPr="001039B7" w:rsidRDefault="004E36FF" w:rsidP="000323DE">
            <w:r w:rsidRPr="001039B7">
              <w:t>Sections</w:t>
            </w:r>
          </w:p>
        </w:tc>
        <w:tc>
          <w:tcPr>
            <w:tcW w:w="3224" w:type="dxa"/>
          </w:tcPr>
          <w:p w14:paraId="2844C235" w14:textId="77777777" w:rsidR="004E36FF" w:rsidRPr="001039B7" w:rsidRDefault="004E36FF" w:rsidP="000323DE">
            <w:r w:rsidRPr="001039B7">
              <w:t>Amendments</w:t>
            </w:r>
          </w:p>
        </w:tc>
      </w:tr>
      <w:tr w:rsidR="004E36FF" w:rsidRPr="001039B7" w14:paraId="3857C039" w14:textId="77777777" w:rsidTr="000323DE">
        <w:tc>
          <w:tcPr>
            <w:tcW w:w="1668" w:type="dxa"/>
          </w:tcPr>
          <w:p w14:paraId="24BA7521" w14:textId="77777777" w:rsidR="004E36FF" w:rsidRPr="001039B7" w:rsidRDefault="00410AAB" w:rsidP="000323DE">
            <w:r>
              <w:t>08</w:t>
            </w:r>
            <w:r w:rsidR="001B2E76">
              <w:t>/</w:t>
            </w:r>
            <w:r>
              <w:t>05</w:t>
            </w:r>
            <w:r w:rsidR="001B2E76">
              <w:t>/</w:t>
            </w:r>
            <w:r>
              <w:t>2023</w:t>
            </w:r>
          </w:p>
        </w:tc>
        <w:tc>
          <w:tcPr>
            <w:tcW w:w="1275" w:type="dxa"/>
          </w:tcPr>
          <w:p w14:paraId="202C348E" w14:textId="77777777" w:rsidR="004E36FF" w:rsidRPr="001039B7" w:rsidRDefault="004E36FF" w:rsidP="000323DE">
            <w:r w:rsidRPr="001039B7">
              <w:t>1.0</w:t>
            </w:r>
          </w:p>
        </w:tc>
        <w:tc>
          <w:tcPr>
            <w:tcW w:w="1843" w:type="dxa"/>
          </w:tcPr>
          <w:p w14:paraId="5AE8DC96" w14:textId="77777777" w:rsidR="004E36FF" w:rsidRPr="001039B7" w:rsidRDefault="004E36FF" w:rsidP="000323DE"/>
        </w:tc>
        <w:tc>
          <w:tcPr>
            <w:tcW w:w="1276" w:type="dxa"/>
          </w:tcPr>
          <w:p w14:paraId="32635EC1" w14:textId="77777777" w:rsidR="004E36FF" w:rsidRPr="001039B7" w:rsidRDefault="004E36FF" w:rsidP="000323DE">
            <w:r w:rsidRPr="001039B7">
              <w:t>All</w:t>
            </w:r>
          </w:p>
        </w:tc>
        <w:tc>
          <w:tcPr>
            <w:tcW w:w="3224" w:type="dxa"/>
          </w:tcPr>
          <w:p w14:paraId="2936DA0C" w14:textId="77777777" w:rsidR="004E36FF" w:rsidRPr="001039B7" w:rsidRDefault="004E36FF" w:rsidP="000323DE">
            <w:r w:rsidRPr="001039B7">
              <w:t>Initial draft.</w:t>
            </w:r>
          </w:p>
        </w:tc>
      </w:tr>
      <w:tr w:rsidR="00813BBD" w:rsidRPr="001039B7" w14:paraId="289F63CD" w14:textId="77777777" w:rsidTr="000323DE">
        <w:tc>
          <w:tcPr>
            <w:tcW w:w="1668" w:type="dxa"/>
          </w:tcPr>
          <w:p w14:paraId="19761796" w14:textId="504947C7" w:rsidR="00813BBD" w:rsidRDefault="002802DE" w:rsidP="000323DE">
            <w:r>
              <w:t>22/02/2024</w:t>
            </w:r>
          </w:p>
        </w:tc>
        <w:tc>
          <w:tcPr>
            <w:tcW w:w="1275" w:type="dxa"/>
          </w:tcPr>
          <w:p w14:paraId="627396E7" w14:textId="575E6737" w:rsidR="00813BBD" w:rsidRPr="001039B7" w:rsidRDefault="002802DE" w:rsidP="000323DE">
            <w:r>
              <w:t>1.1</w:t>
            </w:r>
          </w:p>
        </w:tc>
        <w:tc>
          <w:tcPr>
            <w:tcW w:w="1843" w:type="dxa"/>
          </w:tcPr>
          <w:p w14:paraId="07710BB7" w14:textId="77777777" w:rsidR="00813BBD" w:rsidRPr="001039B7" w:rsidRDefault="00813BBD" w:rsidP="000323DE"/>
        </w:tc>
        <w:tc>
          <w:tcPr>
            <w:tcW w:w="1276" w:type="dxa"/>
          </w:tcPr>
          <w:p w14:paraId="16DB1F42" w14:textId="2A7B4DB4" w:rsidR="00813BBD" w:rsidRPr="001039B7" w:rsidRDefault="002802DE" w:rsidP="000323DE">
            <w:r>
              <w:t>All</w:t>
            </w:r>
          </w:p>
        </w:tc>
        <w:tc>
          <w:tcPr>
            <w:tcW w:w="3224" w:type="dxa"/>
          </w:tcPr>
          <w:p w14:paraId="6F4AEE28" w14:textId="4B7FB604" w:rsidR="00813BBD" w:rsidRPr="001039B7" w:rsidRDefault="002802DE" w:rsidP="000323DE">
            <w:r>
              <w:t>Review</w:t>
            </w:r>
          </w:p>
        </w:tc>
      </w:tr>
      <w:tr w:rsidR="00B001E6" w:rsidRPr="001039B7" w14:paraId="03A39047" w14:textId="77777777" w:rsidTr="000323DE">
        <w:tc>
          <w:tcPr>
            <w:tcW w:w="1668" w:type="dxa"/>
          </w:tcPr>
          <w:p w14:paraId="74DCAAA8" w14:textId="2FCBFB35" w:rsidR="00B001E6" w:rsidRDefault="00B001E6" w:rsidP="00B001E6">
            <w:r>
              <w:t>16/04/2024</w:t>
            </w:r>
          </w:p>
        </w:tc>
        <w:tc>
          <w:tcPr>
            <w:tcW w:w="1275" w:type="dxa"/>
          </w:tcPr>
          <w:p w14:paraId="508BE425" w14:textId="3AB5DA29" w:rsidR="00B001E6" w:rsidRDefault="00B001E6" w:rsidP="00B001E6">
            <w:r>
              <w:t>1.1</w:t>
            </w:r>
          </w:p>
        </w:tc>
        <w:tc>
          <w:tcPr>
            <w:tcW w:w="1843" w:type="dxa"/>
          </w:tcPr>
          <w:p w14:paraId="21BC35B0" w14:textId="4FC75E78" w:rsidR="00B001E6" w:rsidRPr="001039B7" w:rsidRDefault="00B51BA4" w:rsidP="00B001E6">
            <w:r>
              <w:t>MB</w:t>
            </w:r>
          </w:p>
        </w:tc>
        <w:tc>
          <w:tcPr>
            <w:tcW w:w="1276" w:type="dxa"/>
          </w:tcPr>
          <w:p w14:paraId="4C645709" w14:textId="6D7F1DED" w:rsidR="00B001E6" w:rsidRDefault="00B001E6" w:rsidP="00B001E6">
            <w:r>
              <w:t>All</w:t>
            </w:r>
          </w:p>
        </w:tc>
        <w:tc>
          <w:tcPr>
            <w:tcW w:w="3224" w:type="dxa"/>
          </w:tcPr>
          <w:p w14:paraId="406BD3A7" w14:textId="40ABEE6E" w:rsidR="00B001E6" w:rsidRDefault="00B001E6" w:rsidP="00B001E6">
            <w:r>
              <w:t>Review</w:t>
            </w:r>
          </w:p>
        </w:tc>
      </w:tr>
    </w:tbl>
    <w:p w14:paraId="05C47F46" w14:textId="77777777" w:rsidR="004E36FF" w:rsidRDefault="004E36FF" w:rsidP="004E36FF">
      <w:pPr>
        <w:pStyle w:val="Paragraph"/>
      </w:pPr>
    </w:p>
    <w:p w14:paraId="5E536510" w14:textId="77777777" w:rsidR="004E36FF" w:rsidRDefault="004E36FF" w:rsidP="004E36FF">
      <w:pPr>
        <w:pStyle w:val="Paragraph"/>
      </w:pPr>
      <w:r>
        <w:br w:type="page"/>
      </w:r>
    </w:p>
    <w:p w14:paraId="4058FF56" w14:textId="77777777" w:rsidR="004E36FF" w:rsidRDefault="004E36FF" w:rsidP="004E36FF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2" w:name="_Ref391648278"/>
      <w:bookmarkStart w:id="3" w:name="_Toc164241836"/>
      <w:r>
        <w:lastRenderedPageBreak/>
        <w:t>Project planning</w:t>
      </w:r>
      <w:bookmarkEnd w:id="2"/>
      <w:bookmarkEnd w:id="3"/>
    </w:p>
    <w:p w14:paraId="31486EFE" w14:textId="77777777" w:rsidR="004E36FF" w:rsidRPr="009B3A3B" w:rsidRDefault="00BA13A1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" w:name="_Toc164241837"/>
      <w:r>
        <w:rPr>
          <w:color w:val="FF0000"/>
        </w:rPr>
        <w:t>Eyes</w:t>
      </w:r>
      <w:r w:rsidR="00410AAB">
        <w:rPr>
          <w:color w:val="FF0000"/>
        </w:rPr>
        <w:t xml:space="preserve"> </w:t>
      </w:r>
      <w:proofErr w:type="spellStart"/>
      <w:r w:rsidR="00410AAB">
        <w:rPr>
          <w:color w:val="FF0000"/>
        </w:rPr>
        <w:t>Worldcheck</w:t>
      </w:r>
      <w:proofErr w:type="spellEnd"/>
      <w:r w:rsidR="00410AAB">
        <w:rPr>
          <w:color w:val="FF0000"/>
        </w:rPr>
        <w:t xml:space="preserve"> API</w:t>
      </w:r>
      <w:bookmarkEnd w:id="4"/>
    </w:p>
    <w:p w14:paraId="42D6DD91" w14:textId="77777777" w:rsidR="004E36FF" w:rsidRPr="00B5086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Stakeholders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4E36FF" w:rsidRPr="001039B7" w14:paraId="0EB056D5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5" w:type="dxa"/>
          </w:tcPr>
          <w:p w14:paraId="47FECE9B" w14:textId="77777777" w:rsidR="004E36FF" w:rsidRPr="001039B7" w:rsidRDefault="004E36FF" w:rsidP="000323DE">
            <w:r w:rsidRPr="001039B7">
              <w:t>Role</w:t>
            </w:r>
          </w:p>
        </w:tc>
        <w:tc>
          <w:tcPr>
            <w:tcW w:w="3095" w:type="dxa"/>
          </w:tcPr>
          <w:p w14:paraId="1548DC5D" w14:textId="77777777" w:rsidR="004E36FF" w:rsidRPr="001039B7" w:rsidRDefault="004E36FF" w:rsidP="000323DE">
            <w:r w:rsidRPr="001039B7">
              <w:t>Unit</w:t>
            </w:r>
          </w:p>
        </w:tc>
        <w:tc>
          <w:tcPr>
            <w:tcW w:w="3096" w:type="dxa"/>
          </w:tcPr>
          <w:p w14:paraId="273A9D46" w14:textId="77777777" w:rsidR="004E36FF" w:rsidRPr="001039B7" w:rsidRDefault="004E36FF" w:rsidP="000323DE">
            <w:r w:rsidRPr="001039B7">
              <w:t>Name</w:t>
            </w:r>
          </w:p>
        </w:tc>
      </w:tr>
      <w:tr w:rsidR="004E36FF" w:rsidRPr="001039B7" w14:paraId="7504A9AF" w14:textId="77777777" w:rsidTr="000323DE">
        <w:tc>
          <w:tcPr>
            <w:tcW w:w="3095" w:type="dxa"/>
          </w:tcPr>
          <w:p w14:paraId="1DFFD909" w14:textId="77777777" w:rsidR="004E36FF" w:rsidRPr="001039B7" w:rsidRDefault="004E36FF" w:rsidP="000323DE">
            <w:r w:rsidRPr="001039B7">
              <w:t xml:space="preserve">Technical Architect </w:t>
            </w:r>
          </w:p>
        </w:tc>
        <w:tc>
          <w:tcPr>
            <w:tcW w:w="3095" w:type="dxa"/>
          </w:tcPr>
          <w:p w14:paraId="7B35F5D3" w14:textId="77777777" w:rsidR="004E36FF" w:rsidRPr="001039B7" w:rsidRDefault="009B3A3B" w:rsidP="000323DE">
            <w:r>
              <w:t>IT Support</w:t>
            </w:r>
          </w:p>
        </w:tc>
        <w:tc>
          <w:tcPr>
            <w:tcW w:w="3096" w:type="dxa"/>
          </w:tcPr>
          <w:p w14:paraId="60248B66" w14:textId="77777777" w:rsidR="004E36FF" w:rsidRPr="001039B7" w:rsidRDefault="004E36FF" w:rsidP="000323DE"/>
        </w:tc>
      </w:tr>
      <w:tr w:rsidR="004E36FF" w:rsidRPr="001039B7" w14:paraId="3B43EFD0" w14:textId="77777777" w:rsidTr="000323DE">
        <w:tc>
          <w:tcPr>
            <w:tcW w:w="3095" w:type="dxa"/>
          </w:tcPr>
          <w:p w14:paraId="4EEE926A" w14:textId="77777777" w:rsidR="004E36FF" w:rsidRPr="001039B7" w:rsidRDefault="004E36FF" w:rsidP="000323DE">
            <w:r>
              <w:t>Peer Reviewer</w:t>
            </w:r>
          </w:p>
        </w:tc>
        <w:tc>
          <w:tcPr>
            <w:tcW w:w="3095" w:type="dxa"/>
          </w:tcPr>
          <w:p w14:paraId="3173BF74" w14:textId="77777777" w:rsidR="004E36FF" w:rsidRPr="001039B7" w:rsidRDefault="009B3A3B" w:rsidP="000323DE">
            <w:r>
              <w:t>IT Support</w:t>
            </w:r>
          </w:p>
        </w:tc>
        <w:tc>
          <w:tcPr>
            <w:tcW w:w="3096" w:type="dxa"/>
          </w:tcPr>
          <w:p w14:paraId="4084A1E7" w14:textId="77777777" w:rsidR="004E36FF" w:rsidRPr="001039B7" w:rsidRDefault="004E36FF" w:rsidP="000323DE"/>
        </w:tc>
      </w:tr>
      <w:tr w:rsidR="004E36FF" w:rsidRPr="001039B7" w14:paraId="4E11A8BB" w14:textId="77777777" w:rsidTr="000323DE">
        <w:tc>
          <w:tcPr>
            <w:tcW w:w="3095" w:type="dxa"/>
          </w:tcPr>
          <w:p w14:paraId="3853D0AF" w14:textId="77777777" w:rsidR="004E36FF" w:rsidRPr="001039B7" w:rsidRDefault="004E36FF" w:rsidP="000323DE">
            <w:r w:rsidRPr="001039B7">
              <w:t>Project Manager</w:t>
            </w:r>
          </w:p>
        </w:tc>
        <w:tc>
          <w:tcPr>
            <w:tcW w:w="3095" w:type="dxa"/>
          </w:tcPr>
          <w:p w14:paraId="0279A66A" w14:textId="77777777" w:rsidR="004E36FF" w:rsidRPr="001039B7" w:rsidRDefault="009B3A3B" w:rsidP="000323DE">
            <w:r>
              <w:t>IT Support</w:t>
            </w:r>
          </w:p>
        </w:tc>
        <w:tc>
          <w:tcPr>
            <w:tcW w:w="3096" w:type="dxa"/>
          </w:tcPr>
          <w:p w14:paraId="0FF1E603" w14:textId="77777777" w:rsidR="004E36FF" w:rsidRPr="001039B7" w:rsidRDefault="004E36FF" w:rsidP="000323DE"/>
        </w:tc>
      </w:tr>
      <w:tr w:rsidR="004E36FF" w:rsidRPr="001039B7" w14:paraId="4C4E5206" w14:textId="77777777" w:rsidTr="000323DE">
        <w:tc>
          <w:tcPr>
            <w:tcW w:w="3095" w:type="dxa"/>
          </w:tcPr>
          <w:p w14:paraId="1682DBC9" w14:textId="77777777" w:rsidR="004E36FF" w:rsidRPr="001039B7" w:rsidRDefault="004E36FF" w:rsidP="000323DE">
            <w:r w:rsidRPr="001039B7">
              <w:t>Production Representative</w:t>
            </w:r>
          </w:p>
        </w:tc>
        <w:tc>
          <w:tcPr>
            <w:tcW w:w="3095" w:type="dxa"/>
          </w:tcPr>
          <w:p w14:paraId="35367D4B" w14:textId="77777777" w:rsidR="004E36FF" w:rsidRPr="001039B7" w:rsidRDefault="009B3A3B" w:rsidP="000323DE">
            <w:r>
              <w:t>Development</w:t>
            </w:r>
          </w:p>
        </w:tc>
        <w:tc>
          <w:tcPr>
            <w:tcW w:w="3096" w:type="dxa"/>
          </w:tcPr>
          <w:p w14:paraId="067186D5" w14:textId="77777777" w:rsidR="004E36FF" w:rsidRPr="001039B7" w:rsidRDefault="001513A3" w:rsidP="000323DE">
            <w:r>
              <w:t xml:space="preserve">Blaison Damien </w:t>
            </w:r>
          </w:p>
        </w:tc>
      </w:tr>
    </w:tbl>
    <w:p w14:paraId="73AD964E" w14:textId="77777777" w:rsidR="001513A3" w:rsidRPr="001513A3" w:rsidRDefault="004E36FF" w:rsidP="001513A3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Summary of technical changes</w:t>
      </w:r>
    </w:p>
    <w:p w14:paraId="656C1E47" w14:textId="77777777" w:rsidR="00CD25FC" w:rsidRDefault="001513A3" w:rsidP="001513A3">
      <w:pPr>
        <w:pStyle w:val="Paragraph"/>
        <w:spacing w:before="0" w:after="0"/>
        <w:rPr>
          <w:lang w:val="en-US"/>
        </w:rPr>
      </w:pPr>
      <w:r w:rsidRPr="001513A3">
        <w:rPr>
          <w:lang w:val="en-US"/>
        </w:rPr>
        <w:t xml:space="preserve">Setting up a web </w:t>
      </w:r>
      <w:r w:rsidR="00410AAB">
        <w:rPr>
          <w:lang w:val="en-US"/>
        </w:rPr>
        <w:t>API consumed by both BDO and external clients.</w:t>
      </w:r>
    </w:p>
    <w:p w14:paraId="7FD27204" w14:textId="77777777" w:rsidR="00CD25FC" w:rsidRDefault="00CD25FC" w:rsidP="001513A3">
      <w:pPr>
        <w:pStyle w:val="Paragraph"/>
        <w:spacing w:before="0" w:after="0"/>
        <w:rPr>
          <w:lang w:val="en-US"/>
        </w:rPr>
      </w:pPr>
    </w:p>
    <w:p w14:paraId="476CF6B1" w14:textId="77777777" w:rsidR="00F315C7" w:rsidRDefault="00F315C7" w:rsidP="001513A3">
      <w:pPr>
        <w:pStyle w:val="Paragraph"/>
        <w:spacing w:before="0" w:after="0"/>
      </w:pPr>
      <w:r>
        <w:t xml:space="preserve">This project </w:t>
      </w:r>
      <w:r w:rsidR="00CD25FC">
        <w:t xml:space="preserve">requires </w:t>
      </w:r>
      <w:r w:rsidR="00D8598E">
        <w:t>the following actions to be done</w:t>
      </w:r>
      <w:r>
        <w:t>:</w:t>
      </w:r>
    </w:p>
    <w:p w14:paraId="3A40CC3A" w14:textId="77777777" w:rsidR="00D8598E" w:rsidRDefault="00D8598E" w:rsidP="001513A3">
      <w:pPr>
        <w:pStyle w:val="Paragraph"/>
        <w:spacing w:before="0" w:after="0"/>
      </w:pPr>
    </w:p>
    <w:p w14:paraId="03DEEB75" w14:textId="77777777" w:rsidR="00066C38" w:rsidRDefault="00066C38" w:rsidP="001513A3">
      <w:pPr>
        <w:pStyle w:val="Paragraph"/>
        <w:spacing w:before="0" w:after="0"/>
      </w:pPr>
    </w:p>
    <w:p w14:paraId="6C13B085" w14:textId="77777777" w:rsidR="00C10C6E" w:rsidRPr="00066C38" w:rsidRDefault="00C10C6E" w:rsidP="00C10C6E">
      <w:pPr>
        <w:pStyle w:val="Paragraph"/>
        <w:spacing w:before="0" w:after="0"/>
        <w:rPr>
          <w:sz w:val="28"/>
          <w:szCs w:val="28"/>
          <w:u w:val="single"/>
        </w:rPr>
      </w:pPr>
      <w:r w:rsidRPr="00066C38">
        <w:rPr>
          <w:sz w:val="28"/>
          <w:szCs w:val="28"/>
          <w:u w:val="single"/>
        </w:rPr>
        <w:t>External test environment</w:t>
      </w:r>
    </w:p>
    <w:p w14:paraId="4A67DBF9" w14:textId="23EF9C66" w:rsidR="00C10C6E" w:rsidRPr="00410AAB" w:rsidRDefault="00D833E9" w:rsidP="00C10C6E">
      <w:pPr>
        <w:pStyle w:val="Paragraph"/>
        <w:spacing w:before="0" w:after="0"/>
        <w:rPr>
          <w:i/>
        </w:rPr>
      </w:pPr>
      <w:r>
        <w:rPr>
          <w:i/>
        </w:rPr>
        <w:t>F</w:t>
      </w:r>
      <w:r w:rsidR="00C10C6E" w:rsidRPr="00410AAB">
        <w:rPr>
          <w:i/>
        </w:rPr>
        <w:t>or user acceptance testing in a prod like approach (i.e. connecting as a client outside the BDO domain).</w:t>
      </w:r>
    </w:p>
    <w:p w14:paraId="2CF91E7F" w14:textId="77777777" w:rsidR="00C10C6E" w:rsidRDefault="00C10C6E" w:rsidP="001513A3">
      <w:pPr>
        <w:pStyle w:val="Paragraph"/>
        <w:spacing w:before="0" w:after="0"/>
      </w:pPr>
    </w:p>
    <w:p w14:paraId="5B8190E3" w14:textId="511F96E3" w:rsidR="00C10C6E" w:rsidRDefault="00C10C6E" w:rsidP="001513A3">
      <w:pPr>
        <w:pStyle w:val="Paragraph"/>
        <w:spacing w:before="0" w:after="0"/>
      </w:pPr>
      <w:r>
        <w:t>(</w:t>
      </w:r>
      <w:r w:rsidRPr="00C10C6E">
        <w:rPr>
          <w:b/>
          <w:bCs/>
        </w:rPr>
        <w:t>New</w:t>
      </w:r>
      <w:r>
        <w:t xml:space="preserve">) A laptop not in BDO domain to act as an external </w:t>
      </w:r>
      <w:r w:rsidR="005456C0">
        <w:t xml:space="preserve">client </w:t>
      </w:r>
      <w:r>
        <w:t xml:space="preserve">infrastructure. We’ll </w:t>
      </w:r>
      <w:r w:rsidR="005456C0">
        <w:t xml:space="preserve">made a full </w:t>
      </w:r>
      <w:r>
        <w:t xml:space="preserve">install </w:t>
      </w:r>
      <w:r w:rsidR="005456C0">
        <w:t>of EYES on it (desktop app, SQL server, scheduled task).</w:t>
      </w:r>
    </w:p>
    <w:p w14:paraId="19B98C45" w14:textId="64EAE2FB" w:rsidR="005456C0" w:rsidRDefault="005456C0" w:rsidP="001513A3">
      <w:pPr>
        <w:pStyle w:val="Paragraph"/>
        <w:spacing w:before="0" w:after="0"/>
      </w:pPr>
      <w:r>
        <w:t>(</w:t>
      </w:r>
      <w:r w:rsidRPr="005456C0">
        <w:rPr>
          <w:b/>
          <w:bCs/>
        </w:rPr>
        <w:t>New</w:t>
      </w:r>
      <w:r>
        <w:t>) IIS Web site on BDOLUX22-11</w:t>
      </w:r>
      <w:r w:rsidR="001C5845">
        <w:t>.</w:t>
      </w:r>
    </w:p>
    <w:p w14:paraId="3DD69EE7" w14:textId="3E23584B" w:rsidR="001C5845" w:rsidRPr="001C5845" w:rsidRDefault="001C5845" w:rsidP="001513A3">
      <w:pPr>
        <w:pStyle w:val="Paragraph"/>
        <w:spacing w:before="0" w:after="0"/>
        <w:rPr>
          <w:b/>
          <w:bCs/>
        </w:rPr>
      </w:pPr>
      <w:r w:rsidRPr="001C5845">
        <w:rPr>
          <w:b/>
          <w:bCs/>
        </w:rPr>
        <w:t>(New)</w:t>
      </w:r>
      <w:r>
        <w:rPr>
          <w:b/>
          <w:bCs/>
        </w:rPr>
        <w:t xml:space="preserve"> </w:t>
      </w:r>
      <w:r>
        <w:t xml:space="preserve">SQL instance </w:t>
      </w:r>
      <w:r w:rsidR="00D833E9">
        <w:t>“WorldCheck” on BDOLUX22-12.</w:t>
      </w:r>
    </w:p>
    <w:p w14:paraId="0500C664" w14:textId="77777777" w:rsidR="005456C0" w:rsidRDefault="005456C0" w:rsidP="001513A3">
      <w:pPr>
        <w:pStyle w:val="Paragraph"/>
        <w:spacing w:before="0" w:after="0"/>
      </w:pPr>
    </w:p>
    <w:p w14:paraId="036E31CB" w14:textId="30ABE85C" w:rsidR="005456C0" w:rsidRDefault="005456C0" w:rsidP="001513A3">
      <w:pPr>
        <w:pStyle w:val="Paragraph"/>
        <w:spacing w:before="0" w:after="0"/>
      </w:pPr>
      <w:r>
        <w:t xml:space="preserve">FW/NTW </w:t>
      </w:r>
      <w:r w:rsidR="00D833E9" w:rsidRPr="00D833E9">
        <w:rPr>
          <w:b/>
          <w:bCs/>
        </w:rPr>
        <w:t>new</w:t>
      </w:r>
      <w:r w:rsidR="00D833E9">
        <w:t xml:space="preserve"> </w:t>
      </w:r>
      <w:r>
        <w:t>Rules:</w:t>
      </w:r>
    </w:p>
    <w:p w14:paraId="49C43C18" w14:textId="0F1AF09B" w:rsidR="005456C0" w:rsidRDefault="005456C0" w:rsidP="00D833E9">
      <w:pPr>
        <w:pStyle w:val="Paragraph"/>
        <w:numPr>
          <w:ilvl w:val="0"/>
          <w:numId w:val="18"/>
        </w:numPr>
        <w:spacing w:before="0" w:after="0"/>
      </w:pPr>
      <w:r>
        <w:t>Laptop open to internet.</w:t>
      </w:r>
    </w:p>
    <w:p w14:paraId="49D44470" w14:textId="73F9FD1C" w:rsidR="00D833E9" w:rsidRDefault="00D833E9" w:rsidP="00D833E9">
      <w:pPr>
        <w:pStyle w:val="Paragraph"/>
        <w:numPr>
          <w:ilvl w:val="0"/>
          <w:numId w:val="18"/>
        </w:numPr>
        <w:spacing w:before="0" w:after="0"/>
      </w:pPr>
      <w:r>
        <w:t>API</w:t>
      </w:r>
      <w:r>
        <w:t xml:space="preserve"> </w:t>
      </w:r>
      <w:r>
        <w:t xml:space="preserve">(EyesWorldcheck) on BDOLUX22-11 </w:t>
      </w:r>
      <w:r>
        <w:t>accessible from internet.</w:t>
      </w:r>
    </w:p>
    <w:p w14:paraId="7489D322" w14:textId="71BCE45A" w:rsidR="00D051B9" w:rsidRDefault="00D051B9" w:rsidP="00D051B9">
      <w:pPr>
        <w:pStyle w:val="Paragraph"/>
        <w:numPr>
          <w:ilvl w:val="0"/>
          <w:numId w:val="18"/>
        </w:numPr>
        <w:spacing w:before="0" w:after="0"/>
      </w:pPr>
      <w:r>
        <w:t>API (EyesWorldcheck) on BDOLUX22-11 accessible from</w:t>
      </w:r>
      <w:r w:rsidR="00F13DD2">
        <w:t xml:space="preserve"> </w:t>
      </w:r>
      <w:r>
        <w:t>CFDOMAIN</w:t>
      </w:r>
      <w:r w:rsidR="00F13DD2">
        <w:t xml:space="preserve"> workstations</w:t>
      </w:r>
      <w:r>
        <w:t>.</w:t>
      </w:r>
    </w:p>
    <w:p w14:paraId="6E73752E" w14:textId="00C5BEAD" w:rsidR="00D833E9" w:rsidRDefault="00D833E9" w:rsidP="00D833E9">
      <w:pPr>
        <w:pStyle w:val="Paragraph"/>
        <w:numPr>
          <w:ilvl w:val="0"/>
          <w:numId w:val="18"/>
        </w:numPr>
        <w:spacing w:before="0" w:after="0"/>
      </w:pPr>
      <w:r>
        <w:t xml:space="preserve">Laptop authorized to call APIs on BDOLUX22-11 </w:t>
      </w:r>
      <w:r>
        <w:t>(Token + EyesWorldcheck)</w:t>
      </w:r>
      <w:r>
        <w:t>.</w:t>
      </w:r>
    </w:p>
    <w:p w14:paraId="3E66B188" w14:textId="715ED6CB" w:rsidR="001C5845" w:rsidRDefault="001C5845" w:rsidP="00D833E9">
      <w:pPr>
        <w:pStyle w:val="Paragraph"/>
        <w:numPr>
          <w:ilvl w:val="0"/>
          <w:numId w:val="18"/>
        </w:numPr>
        <w:spacing w:before="0" w:after="0"/>
      </w:pPr>
      <w:r>
        <w:t xml:space="preserve">Communication between APIs on </w:t>
      </w:r>
      <w:r>
        <w:t>BDOLUX22-11</w:t>
      </w:r>
      <w:r>
        <w:t xml:space="preserve"> (</w:t>
      </w:r>
      <w:r w:rsidR="00F13DD2">
        <w:t xml:space="preserve">from </w:t>
      </w:r>
      <w:r w:rsidR="00F13DD2">
        <w:t>EyesWorldcheck</w:t>
      </w:r>
      <w:r w:rsidR="00F13DD2">
        <w:t xml:space="preserve"> to </w:t>
      </w:r>
      <w:r>
        <w:t>Token</w:t>
      </w:r>
      <w:r w:rsidR="00F13DD2">
        <w:t>)</w:t>
      </w:r>
      <w:r w:rsidR="00D833E9">
        <w:t>.</w:t>
      </w:r>
    </w:p>
    <w:p w14:paraId="65EB240C" w14:textId="313CAC28" w:rsidR="00D833E9" w:rsidRDefault="00D833E9" w:rsidP="00D833E9">
      <w:pPr>
        <w:pStyle w:val="Paragraph"/>
        <w:numPr>
          <w:ilvl w:val="0"/>
          <w:numId w:val="18"/>
        </w:numPr>
        <w:spacing w:before="0" w:after="0"/>
      </w:pPr>
      <w:r>
        <w:t xml:space="preserve">Communication </w:t>
      </w:r>
      <w:r>
        <w:t>from</w:t>
      </w:r>
      <w:r>
        <w:t xml:space="preserve"> API</w:t>
      </w:r>
      <w:r>
        <w:t xml:space="preserve"> </w:t>
      </w:r>
      <w:r>
        <w:t xml:space="preserve">(EyesWorldcheck) on BDOLUX22-11 </w:t>
      </w:r>
      <w:r>
        <w:t>to SQL server BDOLUX22-12\WorldCheck.</w:t>
      </w:r>
    </w:p>
    <w:p w14:paraId="1F880E6A" w14:textId="77777777" w:rsidR="00D833E9" w:rsidRDefault="00D833E9" w:rsidP="001513A3">
      <w:pPr>
        <w:pStyle w:val="Paragraph"/>
        <w:spacing w:before="0" w:after="0"/>
      </w:pPr>
    </w:p>
    <w:p w14:paraId="34EA1793" w14:textId="77777777" w:rsidR="005456C0" w:rsidRDefault="005456C0" w:rsidP="001513A3">
      <w:pPr>
        <w:pStyle w:val="Paragraph"/>
        <w:spacing w:before="0" w:after="0"/>
      </w:pPr>
    </w:p>
    <w:p w14:paraId="56B831F0" w14:textId="77777777" w:rsidR="00C10C6E" w:rsidRDefault="00C10C6E" w:rsidP="001513A3">
      <w:pPr>
        <w:pStyle w:val="Paragraph"/>
        <w:spacing w:before="0" w:after="0"/>
      </w:pPr>
    </w:p>
    <w:p w14:paraId="63AC29E8" w14:textId="77777777" w:rsidR="00066C38" w:rsidRDefault="00066C38" w:rsidP="001513A3">
      <w:pPr>
        <w:pStyle w:val="Paragraph"/>
        <w:spacing w:before="0" w:after="0"/>
        <w:rPr>
          <w:sz w:val="28"/>
          <w:szCs w:val="28"/>
          <w:u w:val="single"/>
        </w:rPr>
      </w:pPr>
    </w:p>
    <w:p w14:paraId="032E6C50" w14:textId="77777777" w:rsidR="00066C38" w:rsidRDefault="00066C38" w:rsidP="001513A3">
      <w:pPr>
        <w:pStyle w:val="Paragraph"/>
        <w:spacing w:before="0" w:after="0"/>
        <w:rPr>
          <w:sz w:val="28"/>
          <w:szCs w:val="28"/>
          <w:u w:val="single"/>
        </w:rPr>
      </w:pPr>
    </w:p>
    <w:p w14:paraId="76BE77ED" w14:textId="77777777" w:rsidR="00066C38" w:rsidRDefault="00066C38" w:rsidP="001513A3">
      <w:pPr>
        <w:pStyle w:val="Paragraph"/>
        <w:spacing w:before="0" w:after="0"/>
        <w:rPr>
          <w:sz w:val="28"/>
          <w:szCs w:val="28"/>
          <w:u w:val="single"/>
        </w:rPr>
      </w:pPr>
    </w:p>
    <w:p w14:paraId="62E7A46F" w14:textId="26FDEECA" w:rsidR="00D8598E" w:rsidRPr="00066C38" w:rsidRDefault="00D8598E" w:rsidP="001513A3">
      <w:pPr>
        <w:pStyle w:val="Paragraph"/>
        <w:spacing w:before="0" w:after="0"/>
        <w:rPr>
          <w:sz w:val="28"/>
          <w:szCs w:val="28"/>
          <w:u w:val="single"/>
        </w:rPr>
      </w:pPr>
      <w:r w:rsidRPr="00066C38">
        <w:rPr>
          <w:sz w:val="28"/>
          <w:szCs w:val="28"/>
          <w:u w:val="single"/>
        </w:rPr>
        <w:t>Test environment</w:t>
      </w:r>
    </w:p>
    <w:p w14:paraId="3708D316" w14:textId="56884658" w:rsidR="00066C38" w:rsidRDefault="00066C38" w:rsidP="00066C38">
      <w:pPr>
        <w:pStyle w:val="Paragraph"/>
        <w:spacing w:before="0" w:after="0"/>
      </w:pPr>
      <w:r>
        <w:t>(</w:t>
      </w:r>
      <w:r w:rsidRPr="005456C0">
        <w:rPr>
          <w:b/>
          <w:bCs/>
        </w:rPr>
        <w:t>New</w:t>
      </w:r>
      <w:r>
        <w:t>) IIS Web site on BDOLUX</w:t>
      </w:r>
      <w:r w:rsidR="00D051B9">
        <w:t>19</w:t>
      </w:r>
      <w:r>
        <w:t>-</w:t>
      </w:r>
      <w:r w:rsidR="00D051B9">
        <w:t>13</w:t>
      </w:r>
      <w:r>
        <w:t>.</w:t>
      </w:r>
    </w:p>
    <w:p w14:paraId="5890FC19" w14:textId="2B0AE965" w:rsidR="00D051B9" w:rsidRDefault="00D051B9" w:rsidP="00066C38">
      <w:pPr>
        <w:pStyle w:val="Paragraph"/>
        <w:spacing w:before="0" w:after="0"/>
      </w:pPr>
      <w:r>
        <w:t>(</w:t>
      </w:r>
      <w:r w:rsidRPr="005456C0">
        <w:rPr>
          <w:b/>
          <w:bCs/>
        </w:rPr>
        <w:t>New</w:t>
      </w:r>
      <w:r>
        <w:t xml:space="preserve">) </w:t>
      </w:r>
      <w:r w:rsidR="0098127B">
        <w:t>Applicative server APPSRV.</w:t>
      </w:r>
    </w:p>
    <w:p w14:paraId="6896C975" w14:textId="325390E3" w:rsidR="00066C38" w:rsidRPr="001C5845" w:rsidRDefault="00066C38" w:rsidP="00066C38">
      <w:pPr>
        <w:pStyle w:val="Paragraph"/>
        <w:spacing w:before="0" w:after="0"/>
        <w:rPr>
          <w:b/>
          <w:bCs/>
        </w:rPr>
      </w:pPr>
      <w:r w:rsidRPr="001C5845">
        <w:rPr>
          <w:b/>
          <w:bCs/>
        </w:rPr>
        <w:t>(New)</w:t>
      </w:r>
      <w:r>
        <w:rPr>
          <w:b/>
          <w:bCs/>
        </w:rPr>
        <w:t xml:space="preserve"> </w:t>
      </w:r>
      <w:r>
        <w:t xml:space="preserve">SQL instance “WorldCheck” on </w:t>
      </w:r>
      <w:r w:rsidR="00D051B9">
        <w:t>LUDB001</w:t>
      </w:r>
      <w:r>
        <w:t>.</w:t>
      </w:r>
    </w:p>
    <w:p w14:paraId="7BBB7EDE" w14:textId="77777777" w:rsidR="00066C38" w:rsidRDefault="00066C38" w:rsidP="00066C38">
      <w:pPr>
        <w:pStyle w:val="Paragraph"/>
        <w:spacing w:before="0" w:after="0"/>
      </w:pPr>
    </w:p>
    <w:p w14:paraId="62FF0408" w14:textId="77777777" w:rsidR="00066C38" w:rsidRDefault="00066C38" w:rsidP="00066C38">
      <w:pPr>
        <w:pStyle w:val="Paragraph"/>
        <w:spacing w:before="0" w:after="0"/>
      </w:pPr>
      <w:r>
        <w:t xml:space="preserve">FW/NTW </w:t>
      </w:r>
      <w:r w:rsidRPr="00D833E9">
        <w:rPr>
          <w:b/>
          <w:bCs/>
        </w:rPr>
        <w:t>new</w:t>
      </w:r>
      <w:r>
        <w:t xml:space="preserve"> Rules:</w:t>
      </w:r>
    </w:p>
    <w:p w14:paraId="02B55FFE" w14:textId="0FBD22E4" w:rsidR="00066C38" w:rsidRDefault="00066C38" w:rsidP="00066C38">
      <w:pPr>
        <w:pStyle w:val="Paragraph"/>
        <w:numPr>
          <w:ilvl w:val="0"/>
          <w:numId w:val="18"/>
        </w:numPr>
        <w:spacing w:before="0" w:after="0"/>
      </w:pPr>
      <w:r>
        <w:t>API</w:t>
      </w:r>
      <w:r w:rsidR="0098127B">
        <w:t>s</w:t>
      </w:r>
      <w:r>
        <w:t xml:space="preserve"> (</w:t>
      </w:r>
      <w:r w:rsidR="0098127B">
        <w:t xml:space="preserve">Token + </w:t>
      </w:r>
      <w:r>
        <w:t>EyesWorldcheck) on BDOLUX</w:t>
      </w:r>
      <w:r w:rsidR="00D051B9">
        <w:t>19</w:t>
      </w:r>
      <w:r>
        <w:t>-</w:t>
      </w:r>
      <w:r w:rsidR="00D051B9">
        <w:t>13</w:t>
      </w:r>
      <w:r>
        <w:t xml:space="preserve"> accessible from </w:t>
      </w:r>
      <w:r w:rsidR="00D051B9">
        <w:t>CFDOMAIN</w:t>
      </w:r>
      <w:r w:rsidR="00F13DD2">
        <w:t xml:space="preserve"> </w:t>
      </w:r>
      <w:r w:rsidR="00F13DD2">
        <w:t>workstations</w:t>
      </w:r>
      <w:r>
        <w:t>.</w:t>
      </w:r>
    </w:p>
    <w:p w14:paraId="578DCDB8" w14:textId="3F5C5BCE" w:rsidR="0098127B" w:rsidRDefault="0098127B" w:rsidP="00066C38">
      <w:pPr>
        <w:pStyle w:val="Paragraph"/>
        <w:numPr>
          <w:ilvl w:val="0"/>
          <w:numId w:val="18"/>
        </w:numPr>
        <w:spacing w:before="0" w:after="0"/>
      </w:pPr>
      <w:r>
        <w:t>API</w:t>
      </w:r>
      <w:r>
        <w:t>s</w:t>
      </w:r>
      <w:r>
        <w:t xml:space="preserve"> (Token + EyesWorldcheck) on BDOLUX19-13 accessible from</w:t>
      </w:r>
      <w:r w:rsidRPr="0098127B">
        <w:t xml:space="preserve"> </w:t>
      </w:r>
      <w:r>
        <w:t>new APPSRV.</w:t>
      </w:r>
    </w:p>
    <w:p w14:paraId="51CD04D7" w14:textId="5CA0432D" w:rsidR="0098127B" w:rsidRDefault="0098127B" w:rsidP="0098127B">
      <w:pPr>
        <w:pStyle w:val="Paragraph"/>
        <w:numPr>
          <w:ilvl w:val="0"/>
          <w:numId w:val="18"/>
        </w:numPr>
        <w:spacing w:before="0" w:after="0"/>
      </w:pPr>
      <w:r>
        <w:t>HTTPS</w:t>
      </w:r>
      <w:r>
        <w:t xml:space="preserve"> Request to WorldCheck authorized from new APPSRV.</w:t>
      </w:r>
    </w:p>
    <w:p w14:paraId="6560AFD4" w14:textId="6A33E0D9" w:rsidR="0098127B" w:rsidRDefault="0098127B" w:rsidP="0098127B">
      <w:pPr>
        <w:pStyle w:val="Paragraph"/>
        <w:numPr>
          <w:ilvl w:val="0"/>
          <w:numId w:val="18"/>
        </w:numPr>
        <w:spacing w:before="0" w:after="0"/>
      </w:pPr>
      <w:r>
        <w:t>Communication from new APPSRV to SQL server LUDB001\</w:t>
      </w:r>
      <w:r>
        <w:t>WorldCheck.</w:t>
      </w:r>
    </w:p>
    <w:p w14:paraId="7CA4E852" w14:textId="3B547AF6" w:rsidR="0098127B" w:rsidRDefault="0098127B" w:rsidP="0098127B">
      <w:pPr>
        <w:pStyle w:val="Paragraph"/>
        <w:numPr>
          <w:ilvl w:val="0"/>
          <w:numId w:val="18"/>
        </w:numPr>
        <w:spacing w:before="0" w:after="0"/>
      </w:pPr>
      <w:r>
        <w:t>Communic</w:t>
      </w:r>
      <w:r>
        <w:t>a</w:t>
      </w:r>
      <w:r>
        <w:t>tion from new APPSRV to SQL server LUDB001\</w:t>
      </w:r>
      <w:r>
        <w:t>EYES</w:t>
      </w:r>
      <w:r>
        <w:t>.</w:t>
      </w:r>
    </w:p>
    <w:p w14:paraId="2ABCEE40" w14:textId="1D1623B1" w:rsidR="00F13DD2" w:rsidRDefault="00F13DD2" w:rsidP="0098127B">
      <w:pPr>
        <w:pStyle w:val="Paragraph"/>
        <w:numPr>
          <w:ilvl w:val="0"/>
          <w:numId w:val="18"/>
        </w:numPr>
        <w:spacing w:before="0" w:after="0"/>
      </w:pPr>
      <w:r>
        <w:t>Communication between APIs on BDOLUX</w:t>
      </w:r>
      <w:r>
        <w:t>19</w:t>
      </w:r>
      <w:r>
        <w:t>-1</w:t>
      </w:r>
      <w:r>
        <w:t>3</w:t>
      </w:r>
      <w:r>
        <w:t xml:space="preserve"> (from EyesWorldcheck to Token).</w:t>
      </w:r>
    </w:p>
    <w:p w14:paraId="61D1CDE5" w14:textId="47D0904D" w:rsidR="00536934" w:rsidRDefault="00536934" w:rsidP="0098127B">
      <w:pPr>
        <w:pStyle w:val="Paragraph"/>
        <w:numPr>
          <w:ilvl w:val="0"/>
          <w:numId w:val="18"/>
        </w:numPr>
        <w:spacing w:before="0" w:after="0"/>
      </w:pPr>
      <w:r>
        <w:t xml:space="preserve">Communication from API (EYESWorldCheck) on </w:t>
      </w:r>
      <w:r>
        <w:t>BDOLUX19-13</w:t>
      </w:r>
      <w:r>
        <w:t xml:space="preserve"> to </w:t>
      </w:r>
      <w:r>
        <w:t>SQL server LUDB001\WorldCheck.</w:t>
      </w:r>
    </w:p>
    <w:p w14:paraId="6D5CF28E" w14:textId="3C333034" w:rsidR="00D8598E" w:rsidRDefault="00D8598E" w:rsidP="00066C38">
      <w:pPr>
        <w:pStyle w:val="Paragraph"/>
        <w:spacing w:before="0" w:after="0"/>
      </w:pPr>
    </w:p>
    <w:p w14:paraId="727BB174" w14:textId="77777777" w:rsidR="00066C38" w:rsidRDefault="00066C38" w:rsidP="00102712">
      <w:pPr>
        <w:pStyle w:val="Paragraph"/>
        <w:spacing w:before="0" w:after="0"/>
      </w:pPr>
    </w:p>
    <w:p w14:paraId="14E185C2" w14:textId="4B3FEB89" w:rsidR="00D8598E" w:rsidRDefault="00D8598E" w:rsidP="00102712">
      <w:pPr>
        <w:pStyle w:val="Paragraph"/>
        <w:spacing w:before="0" w:after="0"/>
        <w:rPr>
          <w:sz w:val="28"/>
          <w:szCs w:val="28"/>
          <w:u w:val="single"/>
        </w:rPr>
      </w:pPr>
      <w:r w:rsidRPr="00066C38">
        <w:rPr>
          <w:sz w:val="28"/>
          <w:szCs w:val="28"/>
          <w:u w:val="single"/>
        </w:rPr>
        <w:t>Production environment</w:t>
      </w:r>
    </w:p>
    <w:p w14:paraId="3B39FFE7" w14:textId="17C89272" w:rsidR="00A5313C" w:rsidRDefault="00A5313C" w:rsidP="00102712">
      <w:pPr>
        <w:pStyle w:val="Paragraph"/>
        <w:spacing w:before="0" w:after="0"/>
        <w:rPr>
          <w:i/>
          <w:iCs/>
          <w:sz w:val="24"/>
        </w:rPr>
      </w:pPr>
      <w:r w:rsidRPr="00A5313C">
        <w:rPr>
          <w:i/>
          <w:iCs/>
          <w:sz w:val="24"/>
        </w:rPr>
        <w:t>We do not provide any server name in production – It’s up to Infra to decide whether existing server or new one should be used.</w:t>
      </w:r>
    </w:p>
    <w:p w14:paraId="43C5FDB4" w14:textId="77777777" w:rsidR="00A5313C" w:rsidRPr="00A5313C" w:rsidRDefault="00A5313C" w:rsidP="00102712">
      <w:pPr>
        <w:pStyle w:val="Paragraph"/>
        <w:spacing w:before="0" w:after="0"/>
        <w:rPr>
          <w:i/>
          <w:iCs/>
          <w:sz w:val="24"/>
        </w:rPr>
      </w:pPr>
    </w:p>
    <w:p w14:paraId="2AD51AC6" w14:textId="39884EF0" w:rsidR="00D8598E" w:rsidRDefault="00A5313C" w:rsidP="00102712">
      <w:pPr>
        <w:pStyle w:val="Paragraph"/>
        <w:spacing w:before="0" w:after="0"/>
      </w:pPr>
      <w:r>
        <w:t>(</w:t>
      </w:r>
      <w:r w:rsidRPr="005456C0">
        <w:rPr>
          <w:b/>
          <w:bCs/>
        </w:rPr>
        <w:t>New</w:t>
      </w:r>
      <w:r>
        <w:t>) IIS Web site</w:t>
      </w:r>
      <w:r>
        <w:t xml:space="preserve"> (API-EYESWORLDCHECK)</w:t>
      </w:r>
      <w:r>
        <w:t>.</w:t>
      </w:r>
    </w:p>
    <w:p w14:paraId="0DCD45F4" w14:textId="02172EBB" w:rsidR="00A5313C" w:rsidRDefault="00A5313C" w:rsidP="00102712">
      <w:pPr>
        <w:pStyle w:val="Paragraph"/>
        <w:spacing w:before="0" w:after="0"/>
      </w:pPr>
      <w:r>
        <w:t>(</w:t>
      </w:r>
      <w:r w:rsidRPr="00A5313C">
        <w:rPr>
          <w:b/>
          <w:bCs/>
        </w:rPr>
        <w:t>New</w:t>
      </w:r>
      <w:r>
        <w:t>)</w:t>
      </w:r>
      <w:r w:rsidRPr="00A5313C">
        <w:t xml:space="preserve"> </w:t>
      </w:r>
      <w:r>
        <w:t>SQL server Instance</w:t>
      </w:r>
      <w:r>
        <w:t xml:space="preserve"> SQL</w:t>
      </w:r>
      <w:r w:rsidR="00F13DD2">
        <w:t>SRV</w:t>
      </w:r>
      <w:r>
        <w:t>\WORLDCHECK</w:t>
      </w:r>
    </w:p>
    <w:p w14:paraId="5F131FB8" w14:textId="7CD81EC1" w:rsidR="003E3CAD" w:rsidRDefault="003E3CAD" w:rsidP="00A5313C">
      <w:pPr>
        <w:pStyle w:val="Paragraph"/>
        <w:spacing w:before="0" w:after="0"/>
      </w:pPr>
    </w:p>
    <w:p w14:paraId="6D1FD0EF" w14:textId="77777777" w:rsidR="00A5313C" w:rsidRDefault="00A5313C" w:rsidP="00A5313C">
      <w:pPr>
        <w:pStyle w:val="Paragraph"/>
        <w:spacing w:before="0" w:after="0"/>
      </w:pPr>
      <w:r>
        <w:t xml:space="preserve">FW/NTW </w:t>
      </w:r>
      <w:r w:rsidRPr="00D833E9">
        <w:rPr>
          <w:b/>
          <w:bCs/>
        </w:rPr>
        <w:t>new</w:t>
      </w:r>
      <w:r>
        <w:t xml:space="preserve"> Rules:</w:t>
      </w:r>
    </w:p>
    <w:p w14:paraId="0B34FBF9" w14:textId="2BE91C26" w:rsidR="00A5313C" w:rsidRDefault="00A5313C" w:rsidP="00A5313C">
      <w:pPr>
        <w:pStyle w:val="Paragraph"/>
        <w:numPr>
          <w:ilvl w:val="0"/>
          <w:numId w:val="18"/>
        </w:numPr>
        <w:spacing w:before="0" w:after="0"/>
      </w:pPr>
      <w:r>
        <w:t>API (API-EYESWORLDCHECK) from internet.</w:t>
      </w:r>
    </w:p>
    <w:p w14:paraId="789F5675" w14:textId="49BE7040" w:rsidR="00A5313C" w:rsidRDefault="00A5313C" w:rsidP="00A5313C">
      <w:pPr>
        <w:pStyle w:val="Paragraph"/>
        <w:numPr>
          <w:ilvl w:val="0"/>
          <w:numId w:val="18"/>
        </w:numPr>
        <w:spacing w:before="0" w:after="0"/>
      </w:pPr>
      <w:r>
        <w:t>API (API-EYESWORLDCHECK) from CFDOMAIN</w:t>
      </w:r>
      <w:r w:rsidR="00F13DD2">
        <w:t xml:space="preserve"> </w:t>
      </w:r>
      <w:r w:rsidR="00F13DD2">
        <w:t>workstations</w:t>
      </w:r>
      <w:r>
        <w:t>.</w:t>
      </w:r>
    </w:p>
    <w:p w14:paraId="13C4CD9A" w14:textId="00EA2E41" w:rsidR="00A5313C" w:rsidRDefault="00A5313C" w:rsidP="00A5313C">
      <w:pPr>
        <w:pStyle w:val="Paragraph"/>
        <w:numPr>
          <w:ilvl w:val="0"/>
          <w:numId w:val="18"/>
        </w:numPr>
        <w:spacing w:before="0" w:after="0"/>
      </w:pPr>
      <w:r>
        <w:t xml:space="preserve">API (API-EYESWORLDCHECK) from </w:t>
      </w:r>
      <w:r>
        <w:t>BDOLUXAPP02</w:t>
      </w:r>
      <w:r>
        <w:t>.</w:t>
      </w:r>
    </w:p>
    <w:p w14:paraId="31E8E287" w14:textId="6470089D" w:rsidR="00F13DD2" w:rsidRPr="00F13DD2" w:rsidRDefault="00F13DD2" w:rsidP="00A5313C">
      <w:pPr>
        <w:pStyle w:val="Paragraph"/>
        <w:numPr>
          <w:ilvl w:val="0"/>
          <w:numId w:val="18"/>
        </w:numPr>
        <w:spacing w:before="0" w:after="0"/>
      </w:pPr>
      <w:r w:rsidRPr="00F13DD2">
        <w:t>API (token) from CFDOMAIN workstations.</w:t>
      </w:r>
    </w:p>
    <w:p w14:paraId="2AF8A3DC" w14:textId="39075AA2" w:rsidR="00F13DD2" w:rsidRPr="00F13DD2" w:rsidRDefault="00F13DD2" w:rsidP="00A5313C">
      <w:pPr>
        <w:pStyle w:val="Paragraph"/>
        <w:numPr>
          <w:ilvl w:val="0"/>
          <w:numId w:val="18"/>
        </w:numPr>
        <w:spacing w:before="0" w:after="0"/>
      </w:pPr>
      <w:r w:rsidRPr="00F13DD2">
        <w:t>API (</w:t>
      </w:r>
      <w:r w:rsidRPr="00F13DD2">
        <w:t>token</w:t>
      </w:r>
      <w:r w:rsidRPr="00F13DD2">
        <w:t>) from BDOLUXAPP02.</w:t>
      </w:r>
    </w:p>
    <w:p w14:paraId="4E803EFE" w14:textId="6351858B" w:rsidR="00A5313C" w:rsidRDefault="00F13DD2" w:rsidP="00A5313C">
      <w:pPr>
        <w:pStyle w:val="Paragraph"/>
        <w:numPr>
          <w:ilvl w:val="0"/>
          <w:numId w:val="18"/>
        </w:numPr>
        <w:spacing w:before="0" w:after="0"/>
      </w:pPr>
      <w:r>
        <w:t>Communication between APIs (</w:t>
      </w:r>
      <w:r>
        <w:t xml:space="preserve">from </w:t>
      </w:r>
      <w:r>
        <w:t>API-EYESWORLDCHECK</w:t>
      </w:r>
      <w:r>
        <w:t xml:space="preserve"> to </w:t>
      </w:r>
      <w:r>
        <w:t>Token).</w:t>
      </w:r>
    </w:p>
    <w:p w14:paraId="262336C4" w14:textId="0D6AC0F0" w:rsidR="00A5313C" w:rsidRDefault="00A5313C" w:rsidP="00A5313C">
      <w:pPr>
        <w:pStyle w:val="Paragraph"/>
        <w:numPr>
          <w:ilvl w:val="0"/>
          <w:numId w:val="18"/>
        </w:numPr>
        <w:spacing w:before="0" w:after="0"/>
      </w:pPr>
      <w:r>
        <w:t>Communication from API (</w:t>
      </w:r>
      <w:r w:rsidR="00F13DD2">
        <w:t>API-EYESWORLDCHECK</w:t>
      </w:r>
      <w:r>
        <w:t xml:space="preserve">) to SQL server </w:t>
      </w:r>
      <w:r w:rsidR="00F13DD2">
        <w:t>SQLSRV\WORLDCHECK</w:t>
      </w:r>
      <w:r>
        <w:t>.</w:t>
      </w:r>
    </w:p>
    <w:p w14:paraId="4D015A03" w14:textId="5D2027DE" w:rsidR="00F13DD2" w:rsidRDefault="00F13DD2" w:rsidP="00B40A88">
      <w:pPr>
        <w:pStyle w:val="Paragraph"/>
        <w:numPr>
          <w:ilvl w:val="0"/>
          <w:numId w:val="18"/>
        </w:numPr>
        <w:spacing w:before="0" w:after="0"/>
      </w:pPr>
      <w:r>
        <w:t xml:space="preserve">Communication from </w:t>
      </w:r>
      <w:r>
        <w:t>BDOLUXAPP02</w:t>
      </w:r>
      <w:r>
        <w:t xml:space="preserve"> to SQL server SQLSRV\WORLDCHECK.</w:t>
      </w:r>
    </w:p>
    <w:p w14:paraId="5670344B" w14:textId="77777777" w:rsidR="00362A91" w:rsidRDefault="00362A91" w:rsidP="00362A91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5" w:name="_Toc89191048"/>
      <w:bookmarkStart w:id="6" w:name="_Toc164241838"/>
      <w:r>
        <w:lastRenderedPageBreak/>
        <w:t>Service design</w:t>
      </w:r>
      <w:bookmarkEnd w:id="5"/>
      <w:bookmarkEnd w:id="6"/>
    </w:p>
    <w:p w14:paraId="2992FA30" w14:textId="77777777" w:rsidR="004E36FF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7" w:name="_Toc164241839"/>
      <w:r w:rsidRPr="0017247D">
        <w:rPr>
          <w:color w:val="FF0000"/>
        </w:rPr>
        <w:t>Service description</w:t>
      </w:r>
      <w:bookmarkEnd w:id="7"/>
      <w:r w:rsidR="00626662">
        <w:rPr>
          <w:color w:val="FF0000"/>
        </w:rPr>
        <w:t xml:space="preserve"> </w:t>
      </w:r>
    </w:p>
    <w:p w14:paraId="0694CE38" w14:textId="77777777" w:rsidR="00137B00" w:rsidRDefault="00137B00" w:rsidP="00CF4852">
      <w:pPr>
        <w:ind w:firstLine="720"/>
        <w:jc w:val="both"/>
      </w:pPr>
      <w:r>
        <w:t>Each time an entity (company or individual) is created in EYES, it is screened against the data in World-Check database.</w:t>
      </w:r>
    </w:p>
    <w:p w14:paraId="15B7F876" w14:textId="77777777" w:rsidR="00137B00" w:rsidRDefault="00137B00" w:rsidP="00CF4852">
      <w:pPr>
        <w:ind w:firstLine="720"/>
        <w:jc w:val="both"/>
      </w:pPr>
      <w:r>
        <w:t>Every night, an automated process performs a full screening for all entities stored in EYES.</w:t>
      </w:r>
    </w:p>
    <w:p w14:paraId="4DC39099" w14:textId="77777777" w:rsidR="00137B00" w:rsidRDefault="00137B00" w:rsidP="00CF4852">
      <w:pPr>
        <w:ind w:firstLine="720"/>
        <w:jc w:val="both"/>
      </w:pPr>
    </w:p>
    <w:p w14:paraId="628F0D3B" w14:textId="77777777" w:rsidR="00137B00" w:rsidRDefault="00137B00" w:rsidP="00137B00">
      <w:pPr>
        <w:ind w:firstLine="720"/>
        <w:jc w:val="both"/>
      </w:pPr>
      <w:r>
        <w:t>We have a partnership with Refinitiv in order to host their full World-Check database (refreshed every night) on our servers.</w:t>
      </w:r>
    </w:p>
    <w:p w14:paraId="24FB6D7F" w14:textId="77777777" w:rsidR="00137B00" w:rsidRDefault="00137B00" w:rsidP="00137B00">
      <w:pPr>
        <w:ind w:firstLine="720"/>
        <w:jc w:val="both"/>
      </w:pPr>
      <w:r>
        <w:t xml:space="preserve">This database will have to be the reference for BDO and its clients meaning that </w:t>
      </w:r>
      <w:r w:rsidR="000E6138">
        <w:t xml:space="preserve">the World-Check database will no more be provided to the client and that </w:t>
      </w:r>
      <w:r>
        <w:t>the screening will always be done on BDO servers.</w:t>
      </w:r>
    </w:p>
    <w:p w14:paraId="5CA46B8A" w14:textId="77777777" w:rsidR="00137B00" w:rsidRDefault="00137B00" w:rsidP="00CF4852">
      <w:pPr>
        <w:ind w:firstLine="720"/>
        <w:jc w:val="both"/>
      </w:pPr>
    </w:p>
    <w:p w14:paraId="2ABE7523" w14:textId="77777777" w:rsidR="00AA5102" w:rsidRDefault="00137B00" w:rsidP="00AA5102">
      <w:pPr>
        <w:ind w:firstLine="720"/>
        <w:jc w:val="both"/>
      </w:pPr>
      <w:r>
        <w:t xml:space="preserve">To achieve it, a web REST API is </w:t>
      </w:r>
      <w:r w:rsidR="004542FA">
        <w:t>built</w:t>
      </w:r>
      <w:r>
        <w:t xml:space="preserve"> on BDO server</w:t>
      </w:r>
      <w:r w:rsidR="000E6138">
        <w:t xml:space="preserve"> to expose the data to</w:t>
      </w:r>
      <w:r w:rsidR="00426FE6">
        <w:t xml:space="preserve"> both </w:t>
      </w:r>
      <w:r>
        <w:t xml:space="preserve">internal and </w:t>
      </w:r>
      <w:r w:rsidR="00426FE6">
        <w:t xml:space="preserve">external </w:t>
      </w:r>
      <w:r w:rsidR="000E6138">
        <w:t>processes</w:t>
      </w:r>
      <w:r w:rsidR="00426FE6">
        <w:t>.</w:t>
      </w:r>
    </w:p>
    <w:p w14:paraId="67A077AF" w14:textId="77777777" w:rsidR="003614AC" w:rsidRDefault="00426FE6" w:rsidP="00AA5102">
      <w:pPr>
        <w:ind w:firstLine="720"/>
        <w:jc w:val="both"/>
      </w:pPr>
      <w:r>
        <w:t xml:space="preserve"> </w:t>
      </w:r>
      <w:r w:rsidR="00940103">
        <w:t xml:space="preserve"> </w:t>
      </w:r>
      <w:r w:rsidR="00EF1240">
        <w:t xml:space="preserve"> </w:t>
      </w:r>
    </w:p>
    <w:p w14:paraId="121C68B7" w14:textId="77777777" w:rsidR="004E36FF" w:rsidRPr="00821795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8" w:name="_Toc324861513"/>
      <w:r>
        <w:t>Key technologies</w:t>
      </w:r>
      <w:bookmarkEnd w:id="8"/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4E36FF" w:rsidRPr="001039B7" w14:paraId="55C443C1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5" w:type="dxa"/>
          </w:tcPr>
          <w:p w14:paraId="66E9FCC9" w14:textId="77777777" w:rsidR="004E36FF" w:rsidRPr="001039B7" w:rsidRDefault="004E36FF" w:rsidP="000323DE">
            <w:r w:rsidRPr="001039B7">
              <w:t>Technology</w:t>
            </w:r>
          </w:p>
        </w:tc>
        <w:tc>
          <w:tcPr>
            <w:tcW w:w="3095" w:type="dxa"/>
          </w:tcPr>
          <w:p w14:paraId="39938FB9" w14:textId="77777777" w:rsidR="004E36FF" w:rsidRPr="001039B7" w:rsidRDefault="004E36FF" w:rsidP="000323DE">
            <w:r w:rsidRPr="001039B7">
              <w:t>Version</w:t>
            </w:r>
          </w:p>
        </w:tc>
        <w:tc>
          <w:tcPr>
            <w:tcW w:w="3096" w:type="dxa"/>
          </w:tcPr>
          <w:p w14:paraId="6CFD8AD7" w14:textId="77777777" w:rsidR="004E36FF" w:rsidRPr="001039B7" w:rsidRDefault="004E36FF" w:rsidP="000323DE">
            <w:r w:rsidRPr="001039B7">
              <w:t>New or existing</w:t>
            </w:r>
          </w:p>
        </w:tc>
      </w:tr>
      <w:tr w:rsidR="004E36FF" w:rsidRPr="001039B7" w14:paraId="3AD33888" w14:textId="77777777" w:rsidTr="000323DE">
        <w:tc>
          <w:tcPr>
            <w:tcW w:w="3095" w:type="dxa"/>
          </w:tcPr>
          <w:p w14:paraId="65682172" w14:textId="77777777" w:rsidR="004E36FF" w:rsidRPr="001039B7" w:rsidRDefault="00BA13A1" w:rsidP="005410F1">
            <w:pPr>
              <w:pStyle w:val="Paragraph"/>
              <w:spacing w:before="0" w:after="0"/>
            </w:pPr>
            <w:r>
              <w:rPr>
                <w:lang w:val="en-US"/>
              </w:rPr>
              <w:t>Back</w:t>
            </w:r>
            <w:r w:rsidR="00E0341D">
              <w:rPr>
                <w:lang w:val="en-US"/>
              </w:rPr>
              <w:t>-</w:t>
            </w:r>
            <w:r>
              <w:rPr>
                <w:lang w:val="en-US"/>
              </w:rPr>
              <w:t>End -&gt; .net</w:t>
            </w:r>
          </w:p>
        </w:tc>
        <w:tc>
          <w:tcPr>
            <w:tcW w:w="3095" w:type="dxa"/>
          </w:tcPr>
          <w:p w14:paraId="66D8068D" w14:textId="4A90C652" w:rsidR="004E36FF" w:rsidRPr="001039B7" w:rsidRDefault="00E0341D" w:rsidP="00E0341D">
            <w:r>
              <w:t xml:space="preserve">.Net </w:t>
            </w:r>
            <w:r w:rsidR="002802DE">
              <w:t>8</w:t>
            </w:r>
            <w:r w:rsidR="00C22634">
              <w:t>.0</w:t>
            </w:r>
          </w:p>
        </w:tc>
        <w:tc>
          <w:tcPr>
            <w:tcW w:w="3096" w:type="dxa"/>
          </w:tcPr>
          <w:p w14:paraId="08803DE5" w14:textId="77777777" w:rsidR="004E36FF" w:rsidRPr="001039B7" w:rsidRDefault="004E36FF" w:rsidP="000323DE"/>
        </w:tc>
      </w:tr>
    </w:tbl>
    <w:p w14:paraId="542C980A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9" w:name="_Toc324861536"/>
      <w:r>
        <w:t>Technical diagrams</w:t>
      </w:r>
      <w:r w:rsidR="00626662">
        <w:t xml:space="preserve"> </w:t>
      </w:r>
    </w:p>
    <w:p w14:paraId="4DD1A148" w14:textId="12CF7B1C" w:rsidR="004E36FF" w:rsidRDefault="000F4FF6" w:rsidP="00AE63EC">
      <w:pPr>
        <w:pStyle w:val="Explanation"/>
      </w:pPr>
      <w:r>
        <w:rPr>
          <w:noProof/>
        </w:rPr>
        <w:drawing>
          <wp:inline distT="0" distB="0" distL="0" distR="0" wp14:anchorId="6E0E3E23" wp14:editId="3A202E67">
            <wp:extent cx="6430351" cy="3590925"/>
            <wp:effectExtent l="0" t="0" r="8890" b="0"/>
            <wp:docPr id="183088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526" cy="359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52556" w14:textId="62F9C940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0" w:name="_Toc164241840"/>
      <w:r w:rsidRPr="0017247D">
        <w:rPr>
          <w:color w:val="FF0000"/>
        </w:rPr>
        <w:lastRenderedPageBreak/>
        <w:t>Resilience</w:t>
      </w:r>
      <w:bookmarkEnd w:id="9"/>
      <w:r w:rsidRPr="0017247D">
        <w:rPr>
          <w:color w:val="FF0000"/>
        </w:rPr>
        <w:t xml:space="preserve"> measures</w:t>
      </w:r>
      <w:bookmarkEnd w:id="10"/>
    </w:p>
    <w:p w14:paraId="721660CE" w14:textId="77777777" w:rsidR="004E36FF" w:rsidRDefault="0056303C" w:rsidP="004E36FF">
      <w:pPr>
        <w:pStyle w:val="Explanation"/>
      </w:pPr>
      <w:r>
        <w:t>RAS</w:t>
      </w:r>
    </w:p>
    <w:p w14:paraId="5F8CB5BF" w14:textId="23AA98C8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1" w:name="_Toc164241841"/>
      <w:r w:rsidRPr="0017247D">
        <w:rPr>
          <w:color w:val="FF0000"/>
        </w:rPr>
        <w:t>Disaster recovery category</w:t>
      </w:r>
      <w:bookmarkEnd w:id="11"/>
    </w:p>
    <w:p w14:paraId="3425446B" w14:textId="77777777" w:rsidR="004E36FF" w:rsidRPr="00FC4928" w:rsidRDefault="004E36FF" w:rsidP="004E36FF">
      <w:pPr>
        <w:pStyle w:val="Explanation"/>
      </w:pP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4643"/>
        <w:gridCol w:w="4643"/>
      </w:tblGrid>
      <w:tr w:rsidR="004E36FF" w:rsidRPr="001039B7" w14:paraId="66BD4A4F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43" w:type="dxa"/>
          </w:tcPr>
          <w:p w14:paraId="14BE8328" w14:textId="77777777" w:rsidR="004E36FF" w:rsidRPr="0011580C" w:rsidRDefault="004E36FF" w:rsidP="000323DE">
            <w:pPr>
              <w:rPr>
                <w:b w:val="0"/>
              </w:rPr>
            </w:pPr>
            <w:r w:rsidRPr="001039B7">
              <w:t>Application</w:t>
            </w:r>
          </w:p>
        </w:tc>
        <w:tc>
          <w:tcPr>
            <w:tcW w:w="4643" w:type="dxa"/>
          </w:tcPr>
          <w:p w14:paraId="6BBA578A" w14:textId="77777777" w:rsidR="004E36FF" w:rsidRPr="001039B7" w:rsidRDefault="004E36FF" w:rsidP="000323DE">
            <w:r>
              <w:t>Category</w:t>
            </w:r>
          </w:p>
        </w:tc>
      </w:tr>
      <w:tr w:rsidR="004E36FF" w:rsidRPr="001039B7" w14:paraId="5DECECEA" w14:textId="77777777" w:rsidTr="000323DE">
        <w:tc>
          <w:tcPr>
            <w:tcW w:w="4643" w:type="dxa"/>
          </w:tcPr>
          <w:p w14:paraId="06D8983D" w14:textId="08182C5C" w:rsidR="004E36FF" w:rsidRPr="001039B7" w:rsidRDefault="00E0341D" w:rsidP="000323DE">
            <w:proofErr w:type="spellStart"/>
            <w:r>
              <w:t>EYES</w:t>
            </w:r>
            <w:r w:rsidR="004C0D04">
              <w:t>Worldcheck</w:t>
            </w:r>
            <w:proofErr w:type="spellEnd"/>
          </w:p>
        </w:tc>
        <w:tc>
          <w:tcPr>
            <w:tcW w:w="4643" w:type="dxa"/>
          </w:tcPr>
          <w:p w14:paraId="3E54FFFA" w14:textId="77777777" w:rsidR="004E36FF" w:rsidRPr="001039B7" w:rsidRDefault="004E36FF" w:rsidP="000323DE">
            <w:r>
              <w:t>3</w:t>
            </w:r>
          </w:p>
        </w:tc>
      </w:tr>
    </w:tbl>
    <w:p w14:paraId="6549B7B4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2" w:name="_Toc164241842"/>
      <w:r w:rsidRPr="0017247D">
        <w:rPr>
          <w:color w:val="FF0000"/>
        </w:rPr>
        <w:t>Backup policy</w:t>
      </w:r>
      <w:bookmarkEnd w:id="12"/>
      <w:r w:rsidR="00626662">
        <w:rPr>
          <w:color w:val="FF0000"/>
        </w:rPr>
        <w:t xml:space="preserve"> </w:t>
      </w:r>
    </w:p>
    <w:p w14:paraId="58196768" w14:textId="77777777" w:rsidR="004E36FF" w:rsidRPr="00821795" w:rsidRDefault="004E36FF" w:rsidP="004E36FF">
      <w:pPr>
        <w:pStyle w:val="Explanation"/>
      </w:pPr>
      <w:r>
        <w:t>Detail any variance from the currently agreed backup policy.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943"/>
        <w:gridCol w:w="6343"/>
      </w:tblGrid>
      <w:tr w:rsidR="004E36FF" w:rsidRPr="001039B7" w14:paraId="66941EE1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14:paraId="61A0D3A6" w14:textId="77777777" w:rsidR="004E36FF" w:rsidRPr="001039B7" w:rsidRDefault="004E36FF" w:rsidP="000323DE">
            <w:r w:rsidRPr="001039B7">
              <w:t>Component</w:t>
            </w:r>
          </w:p>
        </w:tc>
        <w:tc>
          <w:tcPr>
            <w:tcW w:w="6343" w:type="dxa"/>
          </w:tcPr>
          <w:p w14:paraId="71E48375" w14:textId="77777777" w:rsidR="004E36FF" w:rsidRPr="001039B7" w:rsidRDefault="004E36FF" w:rsidP="000323DE">
            <w:r>
              <w:t>Variance from backup policy</w:t>
            </w:r>
          </w:p>
        </w:tc>
      </w:tr>
      <w:tr w:rsidR="004E36FF" w:rsidRPr="001039B7" w14:paraId="09BECFE9" w14:textId="77777777" w:rsidTr="000323DE">
        <w:tc>
          <w:tcPr>
            <w:tcW w:w="2943" w:type="dxa"/>
          </w:tcPr>
          <w:p w14:paraId="5B7195D9" w14:textId="77777777" w:rsidR="004E36FF" w:rsidRPr="001039B7" w:rsidRDefault="004E36FF" w:rsidP="000323DE">
            <w:r>
              <w:t>Operating System</w:t>
            </w:r>
            <w:r w:rsidRPr="001039B7">
              <w:t xml:space="preserve"> </w:t>
            </w:r>
          </w:p>
        </w:tc>
        <w:tc>
          <w:tcPr>
            <w:tcW w:w="6343" w:type="dxa"/>
          </w:tcPr>
          <w:p w14:paraId="2F8E8631" w14:textId="77777777" w:rsidR="004E36FF" w:rsidRPr="001039B7" w:rsidRDefault="004E36FF" w:rsidP="000323DE">
            <w:r>
              <w:t>None (standard backup)</w:t>
            </w:r>
          </w:p>
        </w:tc>
      </w:tr>
      <w:tr w:rsidR="004E36FF" w:rsidRPr="001039B7" w14:paraId="7531EF4B" w14:textId="77777777" w:rsidTr="000323DE">
        <w:tc>
          <w:tcPr>
            <w:tcW w:w="2943" w:type="dxa"/>
          </w:tcPr>
          <w:p w14:paraId="783AC368" w14:textId="77777777" w:rsidR="004E36FF" w:rsidRPr="001039B7" w:rsidRDefault="004E36FF" w:rsidP="000323DE">
            <w:r>
              <w:t>Database</w:t>
            </w:r>
          </w:p>
        </w:tc>
        <w:tc>
          <w:tcPr>
            <w:tcW w:w="6343" w:type="dxa"/>
          </w:tcPr>
          <w:p w14:paraId="01675B9B" w14:textId="77777777" w:rsidR="004E36FF" w:rsidRPr="001039B7" w:rsidRDefault="004E36FF" w:rsidP="000323DE">
            <w:r>
              <w:t>None (standard backup)</w:t>
            </w:r>
          </w:p>
        </w:tc>
      </w:tr>
      <w:tr w:rsidR="004E36FF" w:rsidRPr="001039B7" w14:paraId="23617B1D" w14:textId="77777777" w:rsidTr="000323DE">
        <w:tc>
          <w:tcPr>
            <w:tcW w:w="2943" w:type="dxa"/>
          </w:tcPr>
          <w:p w14:paraId="17B613F9" w14:textId="77777777" w:rsidR="004E36FF" w:rsidRPr="001039B7" w:rsidRDefault="004E36FF" w:rsidP="000323DE">
            <w:r>
              <w:t>File system</w:t>
            </w:r>
          </w:p>
        </w:tc>
        <w:tc>
          <w:tcPr>
            <w:tcW w:w="6343" w:type="dxa"/>
          </w:tcPr>
          <w:p w14:paraId="3F2902E9" w14:textId="77777777" w:rsidR="004E36FF" w:rsidRPr="001039B7" w:rsidRDefault="004E36FF" w:rsidP="000323DE">
            <w:r>
              <w:t>None (standard backup)</w:t>
            </w:r>
          </w:p>
        </w:tc>
      </w:tr>
      <w:tr w:rsidR="004E36FF" w:rsidRPr="001039B7" w14:paraId="2DAF7AE6" w14:textId="77777777" w:rsidTr="000323DE">
        <w:tc>
          <w:tcPr>
            <w:tcW w:w="2943" w:type="dxa"/>
          </w:tcPr>
          <w:p w14:paraId="6DBCD289" w14:textId="77777777" w:rsidR="004E36FF" w:rsidRPr="001039B7" w:rsidRDefault="004E36FF" w:rsidP="000323DE">
            <w:r w:rsidRPr="001039B7">
              <w:t>Other</w:t>
            </w:r>
          </w:p>
        </w:tc>
        <w:tc>
          <w:tcPr>
            <w:tcW w:w="6343" w:type="dxa"/>
          </w:tcPr>
          <w:p w14:paraId="7FE5CB26" w14:textId="77777777" w:rsidR="004E36FF" w:rsidRPr="001039B7" w:rsidRDefault="004E36FF" w:rsidP="000323DE">
            <w:r>
              <w:t>None (standard backup)</w:t>
            </w:r>
          </w:p>
        </w:tc>
      </w:tr>
    </w:tbl>
    <w:p w14:paraId="400A9A67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3" w:name="_Toc324861540"/>
      <w:bookmarkStart w:id="14" w:name="_Toc164241843"/>
      <w:r w:rsidRPr="0017247D">
        <w:rPr>
          <w:color w:val="FF0000"/>
        </w:rPr>
        <w:t>Security</w:t>
      </w:r>
      <w:bookmarkEnd w:id="13"/>
      <w:r w:rsidRPr="0017247D">
        <w:rPr>
          <w:color w:val="FF0000"/>
        </w:rPr>
        <w:t xml:space="preserve"> issues</w:t>
      </w:r>
      <w:bookmarkEnd w:id="14"/>
      <w:r w:rsidR="00626662">
        <w:rPr>
          <w:color w:val="FF0000"/>
        </w:rPr>
        <w:t xml:space="preserve"> </w:t>
      </w:r>
    </w:p>
    <w:p w14:paraId="71D23AE1" w14:textId="77777777" w:rsidR="00AA5102" w:rsidRPr="00AA5102" w:rsidRDefault="00AA5102" w:rsidP="00E0341D">
      <w:pPr>
        <w:pStyle w:val="Paragraph"/>
        <w:spacing w:before="0" w:after="0"/>
      </w:pPr>
      <w:r w:rsidRPr="00AA5102">
        <w:t>The web API is opened to outside the BDO Domain</w:t>
      </w:r>
    </w:p>
    <w:p w14:paraId="2929C54C" w14:textId="77777777" w:rsidR="00AA5102" w:rsidRPr="00AA5102" w:rsidRDefault="00AA5102" w:rsidP="00AA5102">
      <w:pPr>
        <w:pStyle w:val="Paragraph"/>
        <w:numPr>
          <w:ilvl w:val="0"/>
          <w:numId w:val="13"/>
        </w:numPr>
        <w:spacing w:before="0" w:after="0"/>
      </w:pPr>
      <w:r w:rsidRPr="00AA5102">
        <w:t>Web server is located in a DMZ</w:t>
      </w:r>
    </w:p>
    <w:p w14:paraId="4282BC51" w14:textId="77777777" w:rsidR="003E5E97" w:rsidRPr="00AA5102" w:rsidRDefault="003E5E97" w:rsidP="003E5E97">
      <w:pPr>
        <w:pStyle w:val="Paragraph"/>
        <w:numPr>
          <w:ilvl w:val="0"/>
          <w:numId w:val="13"/>
        </w:numPr>
        <w:spacing w:before="0" w:after="0"/>
      </w:pPr>
      <w:r w:rsidRPr="00AA5102">
        <w:t xml:space="preserve">Server </w:t>
      </w:r>
      <w:r w:rsidR="00AA5102" w:rsidRPr="00AA5102">
        <w:t>is</w:t>
      </w:r>
      <w:r w:rsidRPr="00AA5102">
        <w:t xml:space="preserve"> protected by a Web application </w:t>
      </w:r>
      <w:r w:rsidR="0031041C" w:rsidRPr="00AA5102">
        <w:t>Firewall</w:t>
      </w:r>
    </w:p>
    <w:p w14:paraId="2C7F42BF" w14:textId="77777777" w:rsidR="003E5E97" w:rsidRPr="00AA5102" w:rsidRDefault="003E5E97" w:rsidP="003E5E97">
      <w:pPr>
        <w:pStyle w:val="Paragraph"/>
        <w:numPr>
          <w:ilvl w:val="0"/>
          <w:numId w:val="13"/>
        </w:numPr>
        <w:spacing w:before="0" w:after="0"/>
      </w:pPr>
      <w:r w:rsidRPr="00AA5102">
        <w:t xml:space="preserve">Only authorized extensions and </w:t>
      </w:r>
      <w:r w:rsidR="0031041C" w:rsidRPr="00AA5102">
        <w:t>Mime Type</w:t>
      </w:r>
      <w:r w:rsidRPr="00AA5102">
        <w:t xml:space="preserve"> are accepted</w:t>
      </w:r>
    </w:p>
    <w:p w14:paraId="293072A1" w14:textId="77777777" w:rsidR="0031041C" w:rsidRDefault="0031041C" w:rsidP="003E5E97">
      <w:pPr>
        <w:pStyle w:val="Paragraph"/>
        <w:numPr>
          <w:ilvl w:val="0"/>
          <w:numId w:val="13"/>
        </w:numPr>
        <w:spacing w:before="0" w:after="0"/>
      </w:pPr>
      <w:r w:rsidRPr="00AA5102">
        <w:t>A valid https SSL certificate is deployed on IIS</w:t>
      </w:r>
    </w:p>
    <w:p w14:paraId="42AA4AC7" w14:textId="77777777" w:rsidR="00AA5102" w:rsidRDefault="00AA5102" w:rsidP="00AA5102">
      <w:pPr>
        <w:pStyle w:val="Paragraph"/>
        <w:numPr>
          <w:ilvl w:val="0"/>
          <w:numId w:val="13"/>
        </w:numPr>
        <w:spacing w:before="0" w:after="0"/>
      </w:pPr>
      <w:r w:rsidRPr="00AA5102">
        <w:t>The access is only authorized via whitelisted URLs</w:t>
      </w:r>
    </w:p>
    <w:p w14:paraId="75AF6933" w14:textId="77777777" w:rsidR="000F4FF6" w:rsidRDefault="000F4FF6" w:rsidP="00AA5102">
      <w:pPr>
        <w:pStyle w:val="Paragraph"/>
        <w:numPr>
          <w:ilvl w:val="0"/>
          <w:numId w:val="13"/>
        </w:numPr>
        <w:spacing w:before="0" w:after="0"/>
      </w:pPr>
      <w:r>
        <w:t>Request are validated against a token-based authentication</w:t>
      </w:r>
      <w:r w:rsidRPr="00F519F8">
        <w:t xml:space="preserve"> (see 2.6)</w:t>
      </w:r>
    </w:p>
    <w:p w14:paraId="7E77FC18" w14:textId="77777777" w:rsidR="003E5E97" w:rsidRPr="00EF1240" w:rsidRDefault="003E5E97" w:rsidP="00E0341D">
      <w:pPr>
        <w:pStyle w:val="Paragraph"/>
        <w:spacing w:before="0" w:after="0"/>
        <w:rPr>
          <w:highlight w:val="yellow"/>
        </w:rPr>
      </w:pPr>
    </w:p>
    <w:p w14:paraId="5C0F2272" w14:textId="77777777" w:rsidR="00F7724A" w:rsidRPr="00C24D08" w:rsidRDefault="0031041C" w:rsidP="00E0341D">
      <w:pPr>
        <w:pStyle w:val="Paragraph"/>
        <w:spacing w:before="0" w:after="0"/>
      </w:pPr>
      <w:r w:rsidRPr="00C24D08">
        <w:t>C</w:t>
      </w:r>
      <w:r w:rsidR="00403B50" w:rsidRPr="00C24D08">
        <w:t xml:space="preserve">ommunication flow </w:t>
      </w:r>
      <w:r w:rsidR="00E0341D" w:rsidRPr="00C24D08">
        <w:t xml:space="preserve">between </w:t>
      </w:r>
      <w:r w:rsidR="00AA5102" w:rsidRPr="00C24D08">
        <w:t>web server</w:t>
      </w:r>
      <w:r w:rsidR="00C24D08" w:rsidRPr="00C24D08">
        <w:t xml:space="preserve">, SQL </w:t>
      </w:r>
      <w:r w:rsidR="00403B50" w:rsidRPr="00C24D08">
        <w:t>server</w:t>
      </w:r>
      <w:r w:rsidR="00C24D08" w:rsidRPr="00C24D08">
        <w:t xml:space="preserve"> and internal applicative server </w:t>
      </w:r>
      <w:r w:rsidRPr="00C24D08">
        <w:t>are secured and limited</w:t>
      </w:r>
      <w:r w:rsidR="00E0341D" w:rsidRPr="00C24D08">
        <w:t>.</w:t>
      </w:r>
    </w:p>
    <w:p w14:paraId="4BA967D3" w14:textId="77777777" w:rsidR="0031041C" w:rsidRDefault="00C24D08" w:rsidP="00E0341D">
      <w:pPr>
        <w:pStyle w:val="Paragraph"/>
        <w:spacing w:before="0" w:after="0"/>
      </w:pPr>
      <w:r>
        <w:t>The volume of data received and returned by the API via JSON file can be huge, a specific rule will be set-up at the WAF level to authorized such transfer.</w:t>
      </w:r>
    </w:p>
    <w:p w14:paraId="3D00DF85" w14:textId="77777777" w:rsidR="00C24D08" w:rsidRPr="00C24D08" w:rsidRDefault="00C24D08" w:rsidP="00E0341D">
      <w:pPr>
        <w:pStyle w:val="Paragraph"/>
        <w:spacing w:before="0" w:after="0"/>
      </w:pPr>
    </w:p>
    <w:p w14:paraId="3FE94499" w14:textId="49959ADA" w:rsidR="0031041C" w:rsidRPr="00C24D08" w:rsidRDefault="0031041C" w:rsidP="00E0341D">
      <w:pPr>
        <w:pStyle w:val="Paragraph"/>
        <w:spacing w:before="0" w:after="0"/>
      </w:pPr>
      <w:r w:rsidRPr="00C24D08">
        <w:t>The Microsoft Transparent Data Encryption (TDE)</w:t>
      </w:r>
      <w:r w:rsidRPr="00C24D08">
        <w:rPr>
          <w:lang w:val="en-US"/>
        </w:rPr>
        <w:t xml:space="preserve"> must be set-up </w:t>
      </w:r>
      <w:r w:rsidR="004A0A13" w:rsidRPr="00C24D08">
        <w:rPr>
          <w:lang w:val="en-US"/>
        </w:rPr>
        <w:t>to</w:t>
      </w:r>
      <w:r w:rsidRPr="00C24D08">
        <w:rPr>
          <w:lang w:val="en-US"/>
        </w:rPr>
        <w:t xml:space="preserve"> encrypt data and logs at rest</w:t>
      </w:r>
      <w:r w:rsidR="00656508">
        <w:rPr>
          <w:lang w:val="en-US"/>
        </w:rPr>
        <w:t xml:space="preserve"> on SQL server</w:t>
      </w:r>
      <w:r w:rsidRPr="00C24D08">
        <w:rPr>
          <w:lang w:val="en-US"/>
        </w:rPr>
        <w:t>.</w:t>
      </w:r>
    </w:p>
    <w:p w14:paraId="72F98250" w14:textId="77777777" w:rsidR="0031041C" w:rsidRDefault="0031041C" w:rsidP="0043046E">
      <w:pPr>
        <w:pStyle w:val="Paragraph"/>
        <w:spacing w:before="0" w:after="0"/>
      </w:pPr>
      <w:r w:rsidRPr="00C24D08">
        <w:t>The connection to the SQL server is also encrypted to avoid clear network data transfer (</w:t>
      </w:r>
      <w:r w:rsidR="001858E3" w:rsidRPr="00C24D08">
        <w:t>v</w:t>
      </w:r>
      <w:r w:rsidRPr="00C24D08">
        <w:t xml:space="preserve">alid </w:t>
      </w:r>
      <w:r w:rsidR="001858E3" w:rsidRPr="00C24D08">
        <w:t>dedicated SSL SQL server c</w:t>
      </w:r>
      <w:r w:rsidRPr="00C24D08">
        <w:t xml:space="preserve">ertificate must be applied). </w:t>
      </w:r>
    </w:p>
    <w:p w14:paraId="69092402" w14:textId="77777777" w:rsidR="001858E3" w:rsidRPr="00C24D08" w:rsidRDefault="001858E3" w:rsidP="0043046E">
      <w:pPr>
        <w:pStyle w:val="Paragraph"/>
        <w:spacing w:before="0" w:after="0"/>
      </w:pPr>
      <w:r w:rsidRPr="00C24D08">
        <w:t>With these two previous securit</w:t>
      </w:r>
      <w:r w:rsidR="00C24D08">
        <w:t>y rules</w:t>
      </w:r>
      <w:r w:rsidRPr="00C24D08">
        <w:t xml:space="preserve"> implemented, IT-SEC confirms there is no need to encrypt the column data in SQL server.</w:t>
      </w:r>
    </w:p>
    <w:p w14:paraId="1EB73EC4" w14:textId="77777777" w:rsidR="00BF3801" w:rsidRDefault="00BF3801" w:rsidP="00BF3801">
      <w:pPr>
        <w:pStyle w:val="Paragraph"/>
        <w:spacing w:before="0" w:after="0"/>
      </w:pPr>
    </w:p>
    <w:p w14:paraId="6084BF99" w14:textId="740B8C1E" w:rsidR="0031041C" w:rsidRPr="00EF1240" w:rsidRDefault="00BF3801" w:rsidP="0043046E">
      <w:pPr>
        <w:pStyle w:val="Paragraph"/>
        <w:spacing w:before="0" w:after="0"/>
        <w:rPr>
          <w:highlight w:val="yellow"/>
        </w:rPr>
      </w:pPr>
      <w:r w:rsidRPr="000F4FF6">
        <w:lastRenderedPageBreak/>
        <w:t xml:space="preserve">The account used to connect the database will only be granted with the minimum </w:t>
      </w:r>
      <w:r w:rsidR="00761B40">
        <w:t xml:space="preserve">required </w:t>
      </w:r>
      <w:r w:rsidRPr="000F4FF6">
        <w:t>access rights.</w:t>
      </w:r>
    </w:p>
    <w:p w14:paraId="5FB733DC" w14:textId="77777777" w:rsidR="001858E3" w:rsidRPr="00EF1240" w:rsidRDefault="001858E3" w:rsidP="001858E3">
      <w:pPr>
        <w:pStyle w:val="Paragraph"/>
        <w:spacing w:before="0" w:after="0"/>
        <w:rPr>
          <w:highlight w:val="yellow"/>
        </w:rPr>
      </w:pPr>
    </w:p>
    <w:p w14:paraId="124D729D" w14:textId="77777777" w:rsidR="00C24D08" w:rsidRDefault="00E84F4C" w:rsidP="001858E3">
      <w:pPr>
        <w:pStyle w:val="Paragraph"/>
        <w:spacing w:before="0" w:after="0"/>
      </w:pPr>
      <w:r>
        <w:t>GDPR</w:t>
      </w:r>
      <w:r w:rsidR="00A42527" w:rsidRPr="00C24D08">
        <w:t xml:space="preserve">: Data stored in </w:t>
      </w:r>
      <w:r w:rsidR="00C24D08" w:rsidRPr="00C24D08">
        <w:t xml:space="preserve">the context of this new WorldCheck screening process are </w:t>
      </w:r>
      <w:r>
        <w:t>neither</w:t>
      </w:r>
      <w:r w:rsidR="00C24D08" w:rsidRPr="00C24D08">
        <w:t xml:space="preserve"> related to personal data</w:t>
      </w:r>
      <w:r>
        <w:t xml:space="preserve"> nor related to the content of the request</w:t>
      </w:r>
      <w:r w:rsidR="00C24D08" w:rsidRPr="00C24D08">
        <w:t>.</w:t>
      </w:r>
    </w:p>
    <w:p w14:paraId="4032B5E5" w14:textId="77777777" w:rsidR="00C24D08" w:rsidRPr="00C24D08" w:rsidRDefault="00C24D08" w:rsidP="001858E3">
      <w:pPr>
        <w:pStyle w:val="Paragraph"/>
        <w:spacing w:before="0" w:after="0"/>
      </w:pPr>
      <w:r>
        <w:t xml:space="preserve">We are only storing data such as client ID, </w:t>
      </w:r>
      <w:r w:rsidR="00E84F4C">
        <w:t xml:space="preserve">date and </w:t>
      </w:r>
      <w:r>
        <w:t>number</w:t>
      </w:r>
      <w:r w:rsidR="00E84F4C">
        <w:t xml:space="preserve"> </w:t>
      </w:r>
      <w:r>
        <w:t xml:space="preserve">of </w:t>
      </w:r>
      <w:r w:rsidR="00E84F4C">
        <w:t>calls</w:t>
      </w:r>
      <w:r>
        <w:t xml:space="preserve"> to the API… for statistical </w:t>
      </w:r>
      <w:r w:rsidR="00E84F4C">
        <w:t>reason and further processing.</w:t>
      </w:r>
    </w:p>
    <w:p w14:paraId="7478E941" w14:textId="77777777" w:rsidR="00C24D08" w:rsidRDefault="00E84F4C" w:rsidP="001858E3">
      <w:pPr>
        <w:pStyle w:val="Paragraph"/>
        <w:spacing w:before="0" w:after="0"/>
        <w:rPr>
          <w:highlight w:val="yellow"/>
        </w:rPr>
      </w:pPr>
      <w:r w:rsidRPr="00E84F4C">
        <w:t>Nothing is changing about the d</w:t>
      </w:r>
      <w:r w:rsidR="00C24D08" w:rsidRPr="00E84F4C">
        <w:t>ata stored in EYES</w:t>
      </w:r>
      <w:r w:rsidRPr="00E84F4C">
        <w:t>.</w:t>
      </w:r>
      <w:r w:rsidR="00C24D08">
        <w:rPr>
          <w:highlight w:val="yellow"/>
        </w:rPr>
        <w:t xml:space="preserve"> </w:t>
      </w:r>
    </w:p>
    <w:p w14:paraId="56A657EA" w14:textId="77777777" w:rsidR="000F4FF6" w:rsidRDefault="000F4FF6" w:rsidP="001858E3">
      <w:pPr>
        <w:pStyle w:val="Paragraph"/>
        <w:spacing w:before="0" w:after="0"/>
        <w:rPr>
          <w:highlight w:val="yellow"/>
        </w:rPr>
      </w:pPr>
    </w:p>
    <w:p w14:paraId="3E7B910F" w14:textId="33D1FE8E" w:rsidR="000F4FF6" w:rsidRPr="00EF1240" w:rsidRDefault="000F4FF6" w:rsidP="001858E3">
      <w:pPr>
        <w:pStyle w:val="Paragraph"/>
        <w:spacing w:before="0" w:after="0"/>
        <w:rPr>
          <w:highlight w:val="yellow"/>
        </w:rPr>
      </w:pPr>
      <w:r>
        <w:rPr>
          <w:highlight w:val="yellow"/>
        </w:rPr>
        <w:t>About the WorldCheck data…………</w:t>
      </w:r>
      <w:r w:rsidR="008B5636">
        <w:rPr>
          <w:highlight w:val="yellow"/>
        </w:rPr>
        <w:t xml:space="preserve"> public data collected by Refinitiv</w:t>
      </w:r>
    </w:p>
    <w:p w14:paraId="5D99655D" w14:textId="77777777" w:rsidR="00A93241" w:rsidRPr="00EF1240" w:rsidRDefault="00A93241" w:rsidP="0043046E">
      <w:pPr>
        <w:pStyle w:val="Paragraph"/>
        <w:spacing w:before="0" w:after="0"/>
        <w:rPr>
          <w:highlight w:val="yellow"/>
        </w:rPr>
      </w:pPr>
    </w:p>
    <w:p w14:paraId="60D27946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5" w:name="_Toc324861541"/>
      <w:bookmarkStart w:id="16" w:name="_Toc164241844"/>
      <w:r w:rsidRPr="0017247D">
        <w:rPr>
          <w:color w:val="FF0000"/>
        </w:rPr>
        <w:t>Authentication and authorisation</w:t>
      </w:r>
      <w:bookmarkEnd w:id="15"/>
      <w:bookmarkEnd w:id="16"/>
      <w:r w:rsidR="00626662">
        <w:rPr>
          <w:color w:val="FF0000"/>
        </w:rPr>
        <w:t xml:space="preserve"> </w:t>
      </w:r>
    </w:p>
    <w:p w14:paraId="05836021" w14:textId="787A20AF" w:rsidR="004E36FF" w:rsidRPr="00E84F4C" w:rsidRDefault="00E84F4C" w:rsidP="003E5E97">
      <w:pPr>
        <w:pStyle w:val="Paragraph"/>
        <w:spacing w:after="0"/>
      </w:pPr>
      <w:r w:rsidRPr="00E84F4C">
        <w:t>The access to the API is done via desktop applications</w:t>
      </w:r>
      <w:r w:rsidR="00AC139E">
        <w:t xml:space="preserve"> or</w:t>
      </w:r>
      <w:r w:rsidRPr="00E84F4C">
        <w:t xml:space="preserve"> automated technical tasks on servers so that an AD a</w:t>
      </w:r>
      <w:r w:rsidR="00F7724A" w:rsidRPr="00E84F4C">
        <w:t xml:space="preserve">uthentication </w:t>
      </w:r>
      <w:r w:rsidRPr="00E84F4C">
        <w:t>with MFA is not possible</w:t>
      </w:r>
      <w:r w:rsidR="003E5E97" w:rsidRPr="00E84F4C">
        <w:t>.</w:t>
      </w:r>
    </w:p>
    <w:p w14:paraId="44A95369" w14:textId="77777777" w:rsidR="000F4FF6" w:rsidRDefault="000F4FF6" w:rsidP="003E5E97">
      <w:pPr>
        <w:pStyle w:val="Paragraph"/>
        <w:spacing w:before="0" w:after="0"/>
      </w:pPr>
    </w:p>
    <w:p w14:paraId="0D05690A" w14:textId="693F687C" w:rsidR="000F4FF6" w:rsidRDefault="000F4FF6" w:rsidP="003E5E97">
      <w:pPr>
        <w:pStyle w:val="Paragraph"/>
        <w:spacing w:before="0" w:after="0"/>
      </w:pPr>
      <w:r>
        <w:t xml:space="preserve">Application will first </w:t>
      </w:r>
      <w:r w:rsidR="00E0402E">
        <w:t xml:space="preserve">call the </w:t>
      </w:r>
      <w:proofErr w:type="spellStart"/>
      <w:r w:rsidR="00E0402E">
        <w:t>TokenProvider</w:t>
      </w:r>
      <w:proofErr w:type="spellEnd"/>
      <w:r w:rsidR="00E0402E">
        <w:t xml:space="preserve"> to </w:t>
      </w:r>
      <w:r>
        <w:t xml:space="preserve">verify </w:t>
      </w:r>
      <w:r w:rsidR="00E0402E">
        <w:t>its</w:t>
      </w:r>
      <w:r>
        <w:t xml:space="preserve"> identit</w:t>
      </w:r>
      <w:r w:rsidR="00E0402E">
        <w:t>y</w:t>
      </w:r>
      <w:r>
        <w:t xml:space="preserve"> </w:t>
      </w:r>
      <w:r w:rsidR="00E0402E">
        <w:t>and obtain a token of authentication.</w:t>
      </w:r>
    </w:p>
    <w:p w14:paraId="520FA971" w14:textId="77777777" w:rsidR="00E0402E" w:rsidRDefault="00E0402E" w:rsidP="00E0402E">
      <w:pPr>
        <w:pStyle w:val="Paragraph"/>
        <w:spacing w:before="0" w:after="0"/>
      </w:pPr>
      <w:r>
        <w:t xml:space="preserve">Then the token is forwarded to the </w:t>
      </w:r>
      <w:proofErr w:type="spellStart"/>
      <w:r>
        <w:t>worldCheck</w:t>
      </w:r>
      <w:proofErr w:type="spellEnd"/>
      <w:r>
        <w:t xml:space="preserve"> API along with </w:t>
      </w:r>
      <w:r w:rsidR="00E84F4C">
        <w:t>an API key (unique by client).</w:t>
      </w:r>
      <w:r>
        <w:t xml:space="preserve"> </w:t>
      </w:r>
    </w:p>
    <w:p w14:paraId="1C0B8278" w14:textId="2F0536E4" w:rsidR="00C24D08" w:rsidRPr="00E0402E" w:rsidRDefault="00E0402E" w:rsidP="00E0402E">
      <w:pPr>
        <w:pStyle w:val="Paragraph"/>
        <w:spacing w:before="0" w:after="0"/>
        <w:rPr>
          <w:i/>
          <w:iCs/>
        </w:rPr>
      </w:pPr>
      <w:r w:rsidRPr="008B5636">
        <w:rPr>
          <w:i/>
          <w:iCs/>
          <w:highlight w:val="yellow"/>
        </w:rPr>
        <w:t>The API call could also be authenticated through the IP of the machine</w:t>
      </w:r>
      <w:r w:rsidR="008B5636">
        <w:rPr>
          <w:i/>
          <w:iCs/>
        </w:rPr>
        <w:t xml:space="preserve"> (large amount of Ips should be configured)</w:t>
      </w:r>
      <w:r w:rsidRPr="00E0402E">
        <w:rPr>
          <w:i/>
          <w:iCs/>
        </w:rPr>
        <w:t>.</w:t>
      </w:r>
    </w:p>
    <w:p w14:paraId="0098FD14" w14:textId="77777777" w:rsidR="00E84F4C" w:rsidRDefault="00E84F4C" w:rsidP="003E5E97">
      <w:pPr>
        <w:pStyle w:val="Paragraph"/>
        <w:spacing w:before="0" w:after="0"/>
      </w:pPr>
    </w:p>
    <w:p w14:paraId="73D446D0" w14:textId="0AA62539" w:rsidR="00AC139E" w:rsidRDefault="00AC139E" w:rsidP="00AC139E">
      <w:pPr>
        <w:pStyle w:val="Paragraph"/>
        <w:spacing w:before="0" w:after="0"/>
      </w:pPr>
      <w:r>
        <w:t xml:space="preserve">If </w:t>
      </w:r>
      <w:r w:rsidR="009811AB">
        <w:t>ID</w:t>
      </w:r>
      <w:r>
        <w:t xml:space="preserve"> is </w:t>
      </w:r>
      <w:r w:rsidR="00E0402E">
        <w:t>known and token is validated</w:t>
      </w:r>
      <w:r w:rsidR="00784EF5">
        <w:t xml:space="preserve"> (well generated by </w:t>
      </w:r>
      <w:proofErr w:type="spellStart"/>
      <w:r w:rsidR="00784EF5">
        <w:t>TokenProvider</w:t>
      </w:r>
      <w:proofErr w:type="spellEnd"/>
      <w:r w:rsidR="00784EF5">
        <w:t>, not expired, right caller…)</w:t>
      </w:r>
      <w:r w:rsidR="00E0402E">
        <w:t xml:space="preserve">, </w:t>
      </w:r>
      <w:r>
        <w:t xml:space="preserve">we use the </w:t>
      </w:r>
      <w:r w:rsidR="009811AB">
        <w:t>related</w:t>
      </w:r>
      <w:r>
        <w:t xml:space="preserve"> client </w:t>
      </w:r>
      <w:r w:rsidR="009811AB">
        <w:t xml:space="preserve">secret </w:t>
      </w:r>
      <w:r>
        <w:t xml:space="preserve">key to decrypt the body of the request. </w:t>
      </w:r>
    </w:p>
    <w:p w14:paraId="69AAB02C" w14:textId="77777777" w:rsidR="009811AB" w:rsidRPr="009811AB" w:rsidRDefault="009811AB" w:rsidP="00AC139E">
      <w:pPr>
        <w:pStyle w:val="Paragraph"/>
        <w:spacing w:before="0" w:after="0"/>
        <w:rPr>
          <w:i/>
        </w:rPr>
      </w:pPr>
    </w:p>
    <w:p w14:paraId="543588B6" w14:textId="68C6AF2C" w:rsidR="00E84F4C" w:rsidRDefault="00E84F4C" w:rsidP="003E5E97">
      <w:pPr>
        <w:pStyle w:val="Paragraph"/>
        <w:spacing w:before="0" w:after="0"/>
      </w:pPr>
      <w:r>
        <w:t xml:space="preserve">The </w:t>
      </w:r>
      <w:r w:rsidR="009811AB">
        <w:t xml:space="preserve">ID and key </w:t>
      </w:r>
      <w:r>
        <w:t>information are unique by client</w:t>
      </w:r>
      <w:r w:rsidR="009811AB">
        <w:t>, generated randomly without sequence,</w:t>
      </w:r>
      <w:r>
        <w:t xml:space="preserve"> and stored in the database</w:t>
      </w:r>
      <w:r w:rsidR="004542FA">
        <w:t xml:space="preserve"> using </w:t>
      </w:r>
      <w:r w:rsidR="004542FA" w:rsidRPr="00C25060">
        <w:t>an AES 256 algorithm</w:t>
      </w:r>
      <w:r w:rsidR="004542FA">
        <w:t xml:space="preserve"> to encrypt them.</w:t>
      </w:r>
    </w:p>
    <w:p w14:paraId="24CA8A35" w14:textId="77777777" w:rsidR="00E84F4C" w:rsidRDefault="00E84F4C" w:rsidP="003E5E97">
      <w:pPr>
        <w:pStyle w:val="Paragraph"/>
        <w:spacing w:before="0" w:after="0"/>
      </w:pPr>
    </w:p>
    <w:p w14:paraId="0924CFCD" w14:textId="77777777" w:rsidR="00BF3801" w:rsidRDefault="00BF3801" w:rsidP="003E5E97">
      <w:pPr>
        <w:pStyle w:val="Paragraph"/>
        <w:spacing w:before="0" w:after="0"/>
      </w:pPr>
      <w:r>
        <w:t>There is no specific applicative authorization, all request can access the same range of data.</w:t>
      </w:r>
    </w:p>
    <w:p w14:paraId="644495F5" w14:textId="77777777" w:rsidR="00603C6F" w:rsidRPr="00603C6F" w:rsidRDefault="004E36FF" w:rsidP="00603C6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7" w:name="_Toc324861537"/>
      <w:bookmarkStart w:id="18" w:name="_Toc324861545"/>
      <w:bookmarkStart w:id="19" w:name="_Toc164241845"/>
      <w:r w:rsidRPr="0017247D">
        <w:rPr>
          <w:color w:val="FF0000"/>
        </w:rPr>
        <w:t>External access</w:t>
      </w:r>
      <w:bookmarkEnd w:id="17"/>
      <w:bookmarkEnd w:id="19"/>
      <w:r w:rsidR="00626662">
        <w:rPr>
          <w:color w:val="FF0000"/>
        </w:rPr>
        <w:t xml:space="preserve"> 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040"/>
        <w:gridCol w:w="2268"/>
        <w:gridCol w:w="2657"/>
      </w:tblGrid>
      <w:tr w:rsidR="00A93241" w:rsidRPr="001039B7" w14:paraId="61D83332" w14:textId="77777777" w:rsidTr="00C06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3639B178" w14:textId="77777777" w:rsidR="00A93241" w:rsidRPr="001039B7" w:rsidRDefault="00A93241" w:rsidP="00C06468">
            <w:bookmarkStart w:id="20" w:name="_Toc324861543"/>
            <w:bookmarkEnd w:id="18"/>
            <w:r>
              <w:t>Name</w:t>
            </w:r>
          </w:p>
        </w:tc>
        <w:tc>
          <w:tcPr>
            <w:tcW w:w="2040" w:type="dxa"/>
          </w:tcPr>
          <w:p w14:paraId="5E5A1DC9" w14:textId="77777777" w:rsidR="00A93241" w:rsidRPr="001039B7" w:rsidRDefault="00A93241" w:rsidP="00C06468">
            <w:r>
              <w:t>Contact details</w:t>
            </w:r>
          </w:p>
        </w:tc>
        <w:tc>
          <w:tcPr>
            <w:tcW w:w="2268" w:type="dxa"/>
          </w:tcPr>
          <w:p w14:paraId="42359604" w14:textId="77777777" w:rsidR="00A93241" w:rsidRPr="001039B7" w:rsidRDefault="00A93241" w:rsidP="00C06468">
            <w:r>
              <w:t>Access method</w:t>
            </w:r>
          </w:p>
        </w:tc>
        <w:tc>
          <w:tcPr>
            <w:tcW w:w="2657" w:type="dxa"/>
          </w:tcPr>
          <w:p w14:paraId="1CC8E3CF" w14:textId="77777777" w:rsidR="00A93241" w:rsidRPr="001039B7" w:rsidRDefault="00A93241" w:rsidP="00C06468">
            <w:r w:rsidRPr="001039B7">
              <w:t>Description of need</w:t>
            </w:r>
          </w:p>
        </w:tc>
      </w:tr>
      <w:tr w:rsidR="00A93241" w:rsidRPr="001039B7" w14:paraId="54E24CA3" w14:textId="77777777" w:rsidTr="00C06468">
        <w:tc>
          <w:tcPr>
            <w:tcW w:w="2321" w:type="dxa"/>
          </w:tcPr>
          <w:p w14:paraId="3E30EB71" w14:textId="77777777" w:rsidR="00A93241" w:rsidRPr="001039B7" w:rsidRDefault="0043046E" w:rsidP="00C06468">
            <w:r>
              <w:t>SIMAC?</w:t>
            </w:r>
          </w:p>
        </w:tc>
        <w:tc>
          <w:tcPr>
            <w:tcW w:w="2040" w:type="dxa"/>
          </w:tcPr>
          <w:p w14:paraId="75C52590" w14:textId="77777777" w:rsidR="00A93241" w:rsidRPr="001039B7" w:rsidRDefault="00A93241" w:rsidP="00C06468"/>
        </w:tc>
        <w:tc>
          <w:tcPr>
            <w:tcW w:w="2268" w:type="dxa"/>
          </w:tcPr>
          <w:p w14:paraId="273F0B83" w14:textId="77777777" w:rsidR="00A93241" w:rsidRPr="001039B7" w:rsidRDefault="00A93241" w:rsidP="00C06468"/>
        </w:tc>
        <w:tc>
          <w:tcPr>
            <w:tcW w:w="2657" w:type="dxa"/>
          </w:tcPr>
          <w:p w14:paraId="38A9605B" w14:textId="77777777" w:rsidR="00A93241" w:rsidRPr="001039B7" w:rsidRDefault="00A93241" w:rsidP="00C06468"/>
        </w:tc>
      </w:tr>
      <w:tr w:rsidR="00A93241" w:rsidRPr="001039B7" w14:paraId="5ACD071B" w14:textId="77777777" w:rsidTr="00C06468">
        <w:tc>
          <w:tcPr>
            <w:tcW w:w="2321" w:type="dxa"/>
          </w:tcPr>
          <w:p w14:paraId="08A2F14B" w14:textId="77777777" w:rsidR="00A93241" w:rsidRDefault="00A93241" w:rsidP="00C06468"/>
        </w:tc>
        <w:tc>
          <w:tcPr>
            <w:tcW w:w="2040" w:type="dxa"/>
          </w:tcPr>
          <w:p w14:paraId="6E0F892F" w14:textId="77777777" w:rsidR="00A93241" w:rsidRPr="001039B7" w:rsidRDefault="00A93241" w:rsidP="00C06468"/>
        </w:tc>
        <w:tc>
          <w:tcPr>
            <w:tcW w:w="2268" w:type="dxa"/>
          </w:tcPr>
          <w:p w14:paraId="650EC017" w14:textId="77777777" w:rsidR="00A93241" w:rsidRDefault="00A93241" w:rsidP="00C06468"/>
        </w:tc>
        <w:tc>
          <w:tcPr>
            <w:tcW w:w="2657" w:type="dxa"/>
          </w:tcPr>
          <w:p w14:paraId="01EC217A" w14:textId="77777777" w:rsidR="00A93241" w:rsidRPr="001039B7" w:rsidRDefault="00A93241" w:rsidP="00C06468"/>
        </w:tc>
      </w:tr>
    </w:tbl>
    <w:p w14:paraId="06968316" w14:textId="77777777" w:rsidR="00603C6F" w:rsidRDefault="00603C6F" w:rsidP="005410F1"/>
    <w:p w14:paraId="572F992A" w14:textId="77777777" w:rsidR="0043046E" w:rsidRDefault="00603C6F" w:rsidP="005410F1">
      <w:r>
        <w:t xml:space="preserve">Infrastructure and deployment are under the responsibility </w:t>
      </w:r>
      <w:r w:rsidR="0043046E">
        <w:t>of IT-INFRA and BDO Technology.</w:t>
      </w:r>
    </w:p>
    <w:p w14:paraId="5813C69C" w14:textId="77777777" w:rsidR="00603C6F" w:rsidRDefault="0043046E" w:rsidP="005410F1">
      <w:r>
        <w:t>SIMAC as</w:t>
      </w:r>
      <w:r w:rsidR="00615756">
        <w:t xml:space="preserve"> external partner</w:t>
      </w:r>
      <w:r w:rsidR="00603C6F">
        <w:t xml:space="preserve"> </w:t>
      </w:r>
      <w:r>
        <w:t xml:space="preserve">could be </w:t>
      </w:r>
      <w:r w:rsidR="00603C6F">
        <w:t>involved</w:t>
      </w:r>
      <w:r>
        <w:t>?</w:t>
      </w:r>
    </w:p>
    <w:p w14:paraId="09B72D29" w14:textId="77777777" w:rsidR="000E15DA" w:rsidRPr="0017247D" w:rsidRDefault="000E15DA" w:rsidP="000E15DA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21" w:name="_Toc89191056"/>
      <w:bookmarkStart w:id="22" w:name="_Toc164241846"/>
      <w:r w:rsidRPr="0017247D">
        <w:rPr>
          <w:color w:val="FF0000"/>
        </w:rPr>
        <w:lastRenderedPageBreak/>
        <w:t>Interfaces and dependencies</w:t>
      </w:r>
      <w:bookmarkEnd w:id="21"/>
      <w:bookmarkEnd w:id="22"/>
    </w:p>
    <w:bookmarkEnd w:id="20"/>
    <w:p w14:paraId="534C333E" w14:textId="77777777" w:rsidR="004E36FF" w:rsidRDefault="004E36FF" w:rsidP="004E36FF">
      <w:pPr>
        <w:pStyle w:val="Explanation"/>
      </w:pPr>
      <w:r>
        <w:t>Describe any system interfaces to other corporate services and define their criticality, i.e. what would happen in the event of the interface becoming unavailable.</w:t>
      </w:r>
    </w:p>
    <w:p w14:paraId="2D56B7F4" w14:textId="77777777" w:rsidR="0043046E" w:rsidRDefault="004542FA" w:rsidP="004E36FF">
      <w:pPr>
        <w:pStyle w:val="Paragraph"/>
      </w:pPr>
      <w:r>
        <w:t>Would the interface be unavailable, the entities screening will be impossible leading to a potential breach in the acceptation or processing of client at risk.</w:t>
      </w:r>
    </w:p>
    <w:p w14:paraId="72DBCABA" w14:textId="77777777" w:rsidR="004542FA" w:rsidRDefault="00234DD5" w:rsidP="004E36FF">
      <w:pPr>
        <w:pStyle w:val="Paragraph"/>
      </w:pPr>
      <w:r>
        <w:t>This is impacting BDO but also external clients working with the EYES software.</w:t>
      </w:r>
    </w:p>
    <w:p w14:paraId="74FD3F86" w14:textId="77777777" w:rsidR="00234DD5" w:rsidRDefault="00234DD5" w:rsidP="004E36FF">
      <w:pPr>
        <w:pStyle w:val="Paragraph"/>
      </w:pPr>
      <w:r>
        <w:t>If the unavailability is during the day, we’ll need to warn every “users” that the real-time screening will be bypass. The overnight should then be able to run in order to fill the gap.</w:t>
      </w:r>
    </w:p>
    <w:p w14:paraId="327ADE8F" w14:textId="77777777" w:rsidR="00234DD5" w:rsidRDefault="00234DD5" w:rsidP="004E36FF">
      <w:pPr>
        <w:pStyle w:val="Paragraph"/>
      </w:pPr>
    </w:p>
    <w:p w14:paraId="2EB8D690" w14:textId="77777777" w:rsidR="004E36FF" w:rsidRDefault="004E36FF" w:rsidP="004E36FF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23" w:name="_Toc164241847"/>
      <w:r>
        <w:lastRenderedPageBreak/>
        <w:t>Service specification</w:t>
      </w:r>
      <w:bookmarkEnd w:id="23"/>
    </w:p>
    <w:p w14:paraId="040C1826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24" w:name="_Toc324861525"/>
      <w:bookmarkStart w:id="25" w:name="_Toc164241848"/>
      <w:r w:rsidRPr="0017247D">
        <w:rPr>
          <w:color w:val="FF0000"/>
        </w:rPr>
        <w:t>URLs</w:t>
      </w:r>
      <w:bookmarkEnd w:id="24"/>
      <w:r w:rsidRPr="0017247D">
        <w:rPr>
          <w:color w:val="FF0000"/>
        </w:rPr>
        <w:t>, certificates and channels</w:t>
      </w:r>
      <w:bookmarkEnd w:id="25"/>
    </w:p>
    <w:p w14:paraId="5F07285E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26" w:name="_Toc324861526"/>
      <w:r>
        <w:t>Development</w:t>
      </w:r>
      <w:bookmarkEnd w:id="26"/>
      <w:r w:rsidR="00496E0E">
        <w:t xml:space="preserve"> (IDEs)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4E36FF" w:rsidRPr="001039B7" w14:paraId="2AA76C04" w14:textId="77777777" w:rsidTr="00F77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30A491B0" w14:textId="77777777" w:rsidR="004E36FF" w:rsidRPr="001039B7" w:rsidRDefault="004E36FF" w:rsidP="000323DE">
            <w:r w:rsidRPr="001039B7">
              <w:t>Application</w:t>
            </w:r>
          </w:p>
        </w:tc>
        <w:tc>
          <w:tcPr>
            <w:tcW w:w="7376" w:type="dxa"/>
          </w:tcPr>
          <w:p w14:paraId="3475EA39" w14:textId="77777777" w:rsidR="004E36FF" w:rsidRPr="001039B7" w:rsidRDefault="004E36FF" w:rsidP="000323DE">
            <w:r w:rsidRPr="001039B7">
              <w:t>URL</w:t>
            </w:r>
          </w:p>
        </w:tc>
      </w:tr>
      <w:tr w:rsidR="004E36FF" w:rsidRPr="001039B7" w14:paraId="79B67B48" w14:textId="77777777" w:rsidTr="00F7724A">
        <w:tc>
          <w:tcPr>
            <w:tcW w:w="1975" w:type="dxa"/>
          </w:tcPr>
          <w:p w14:paraId="73E7B116" w14:textId="77777777" w:rsidR="004E36FF" w:rsidRPr="001039B7" w:rsidRDefault="00F7724A" w:rsidP="000323DE">
            <w:r>
              <w:t>Front</w:t>
            </w:r>
          </w:p>
        </w:tc>
        <w:tc>
          <w:tcPr>
            <w:tcW w:w="7376" w:type="dxa"/>
          </w:tcPr>
          <w:p w14:paraId="1A819ED1" w14:textId="77777777" w:rsidR="004E36FF" w:rsidRPr="00496E0E" w:rsidRDefault="00330FA9" w:rsidP="000323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 w:rsidR="004E36FF" w:rsidRPr="001039B7" w14:paraId="4FC2F757" w14:textId="77777777" w:rsidTr="00F7724A">
        <w:tc>
          <w:tcPr>
            <w:tcW w:w="1975" w:type="dxa"/>
          </w:tcPr>
          <w:p w14:paraId="68A484AC" w14:textId="77777777" w:rsidR="004E36FF" w:rsidRPr="001039B7" w:rsidRDefault="00F7724A" w:rsidP="000323DE">
            <w:r>
              <w:t>Back</w:t>
            </w:r>
          </w:p>
        </w:tc>
        <w:tc>
          <w:tcPr>
            <w:tcW w:w="7376" w:type="dxa"/>
          </w:tcPr>
          <w:p w14:paraId="0A829CB8" w14:textId="77777777" w:rsidR="004E36FF" w:rsidRPr="00496E0E" w:rsidRDefault="004A0A13" w:rsidP="000323DE">
            <w:pPr>
              <w:rPr>
                <w:sz w:val="16"/>
                <w:szCs w:val="16"/>
              </w:rPr>
            </w:pPr>
            <w:hyperlink r:id="rId18" w:history="1">
              <w:r w:rsidR="0088036A" w:rsidRPr="00496E0E">
                <w:rPr>
                  <w:sz w:val="16"/>
                  <w:szCs w:val="16"/>
                </w:rPr>
                <w:t>https://localhost:44372/api</w:t>
              </w:r>
            </w:hyperlink>
          </w:p>
        </w:tc>
      </w:tr>
      <w:tr w:rsidR="007F3F5C" w:rsidRPr="001039B7" w14:paraId="20DB04CA" w14:textId="77777777" w:rsidTr="00F7724A">
        <w:tc>
          <w:tcPr>
            <w:tcW w:w="1975" w:type="dxa"/>
          </w:tcPr>
          <w:p w14:paraId="05979CCD" w14:textId="77777777" w:rsidR="007F3F5C" w:rsidRPr="001039B7" w:rsidRDefault="007F3F5C" w:rsidP="007F3F5C">
            <w:r>
              <w:t>Database</w:t>
            </w:r>
          </w:p>
        </w:tc>
        <w:tc>
          <w:tcPr>
            <w:tcW w:w="7376" w:type="dxa"/>
          </w:tcPr>
          <w:p w14:paraId="24670FEF" w14:textId="77777777" w:rsidR="007F3F5C" w:rsidRPr="00496E0E" w:rsidRDefault="007F3F5C" w:rsidP="007F3F5C">
            <w:pPr>
              <w:rPr>
                <w:rFonts w:ascii="Consolas" w:eastAsiaTheme="minorHAnsi" w:hAnsi="Consolas" w:cs="Consolas"/>
                <w:sz w:val="16"/>
                <w:szCs w:val="16"/>
                <w:lang w:val="fr-LU" w:eastAsia="en-US"/>
              </w:rPr>
            </w:pPr>
            <w:r w:rsidRPr="00496E0E">
              <w:rPr>
                <w:sz w:val="16"/>
                <w:szCs w:val="16"/>
              </w:rPr>
              <w:t>BDOLUX19-</w:t>
            </w:r>
            <w:r w:rsidR="00496E0E" w:rsidRPr="00496E0E">
              <w:rPr>
                <w:sz w:val="16"/>
                <w:szCs w:val="16"/>
              </w:rPr>
              <w:t>40</w:t>
            </w:r>
            <w:r w:rsidR="005A54F6" w:rsidRPr="00496E0E">
              <w:rPr>
                <w:sz w:val="16"/>
                <w:szCs w:val="16"/>
              </w:rPr>
              <w:t>\</w:t>
            </w:r>
            <w:r w:rsidR="00496E0E" w:rsidRPr="00496E0E">
              <w:rPr>
                <w:sz w:val="16"/>
                <w:szCs w:val="16"/>
              </w:rPr>
              <w:t>EYES</w:t>
            </w:r>
          </w:p>
        </w:tc>
      </w:tr>
    </w:tbl>
    <w:p w14:paraId="0D537F5F" w14:textId="77777777" w:rsidR="007F3F5C" w:rsidRDefault="00496E0E" w:rsidP="007F3F5C">
      <w:pPr>
        <w:pStyle w:val="Heading3"/>
        <w:keepLines w:val="0"/>
        <w:numPr>
          <w:ilvl w:val="2"/>
          <w:numId w:val="17"/>
        </w:numPr>
        <w:tabs>
          <w:tab w:val="num" w:pos="1134"/>
        </w:tabs>
        <w:spacing w:before="360" w:after="240" w:line="288" w:lineRule="auto"/>
        <w:ind w:left="851"/>
      </w:pPr>
      <w:r>
        <w:t>Test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4E36FF" w:rsidRPr="001039B7" w14:paraId="7DCF9DFA" w14:textId="77777777" w:rsidTr="00B2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574A05A6" w14:textId="77777777" w:rsidR="004E36FF" w:rsidRPr="001039B7" w:rsidRDefault="004E36FF" w:rsidP="000323DE">
            <w:r w:rsidRPr="001039B7">
              <w:t>Application</w:t>
            </w:r>
          </w:p>
        </w:tc>
        <w:tc>
          <w:tcPr>
            <w:tcW w:w="7376" w:type="dxa"/>
          </w:tcPr>
          <w:p w14:paraId="4DC79C9A" w14:textId="77777777" w:rsidR="004E36FF" w:rsidRPr="001039B7" w:rsidRDefault="004E36FF" w:rsidP="000323DE">
            <w:r w:rsidRPr="001039B7">
              <w:t>URL</w:t>
            </w:r>
          </w:p>
        </w:tc>
      </w:tr>
      <w:tr w:rsidR="004E36FF" w:rsidRPr="001039B7" w14:paraId="60C28F9F" w14:textId="77777777" w:rsidTr="00B20C18">
        <w:tc>
          <w:tcPr>
            <w:tcW w:w="1975" w:type="dxa"/>
          </w:tcPr>
          <w:p w14:paraId="20EC7E74" w14:textId="77777777" w:rsidR="004E36FF" w:rsidRPr="001039B7" w:rsidRDefault="00BB6F3B" w:rsidP="000323DE">
            <w:r>
              <w:t>F</w:t>
            </w:r>
            <w:r w:rsidR="00B20C18">
              <w:t>ront</w:t>
            </w:r>
          </w:p>
        </w:tc>
        <w:tc>
          <w:tcPr>
            <w:tcW w:w="7376" w:type="dxa"/>
          </w:tcPr>
          <w:p w14:paraId="2BBBDAB8" w14:textId="77777777" w:rsidR="004E36FF" w:rsidRPr="00496E0E" w:rsidRDefault="00330FA9" w:rsidP="000323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 w:rsidR="004E36FF" w:rsidRPr="001039B7" w14:paraId="2D451443" w14:textId="77777777" w:rsidTr="00B20C18">
        <w:tc>
          <w:tcPr>
            <w:tcW w:w="1975" w:type="dxa"/>
          </w:tcPr>
          <w:p w14:paraId="230CAB3E" w14:textId="77777777" w:rsidR="004E36FF" w:rsidRPr="001039B7" w:rsidRDefault="00B20C18" w:rsidP="000323DE">
            <w:r>
              <w:t>Back</w:t>
            </w:r>
          </w:p>
        </w:tc>
        <w:tc>
          <w:tcPr>
            <w:tcW w:w="7376" w:type="dxa"/>
          </w:tcPr>
          <w:p w14:paraId="38123341" w14:textId="77777777" w:rsidR="004E36FF" w:rsidRPr="00496E0E" w:rsidRDefault="004A0A13" w:rsidP="000323DE">
            <w:pPr>
              <w:rPr>
                <w:sz w:val="16"/>
                <w:szCs w:val="16"/>
              </w:rPr>
            </w:pPr>
            <w:hyperlink r:id="rId19" w:history="1">
              <w:r w:rsidR="00496E0E" w:rsidRPr="00496E0E">
                <w:rPr>
                  <w:sz w:val="16"/>
                  <w:szCs w:val="16"/>
                </w:rPr>
                <w:t>https://bdolux19-40:xxx/api</w:t>
              </w:r>
            </w:hyperlink>
          </w:p>
        </w:tc>
      </w:tr>
      <w:tr w:rsidR="00B20C18" w:rsidRPr="001039B7" w14:paraId="0162D84B" w14:textId="77777777" w:rsidTr="00B20C18">
        <w:tc>
          <w:tcPr>
            <w:tcW w:w="1975" w:type="dxa"/>
          </w:tcPr>
          <w:p w14:paraId="4E272B66" w14:textId="77777777" w:rsidR="00B20C18" w:rsidRPr="001039B7" w:rsidRDefault="00B20C18" w:rsidP="000323DE">
            <w:r>
              <w:t>Database</w:t>
            </w:r>
          </w:p>
        </w:tc>
        <w:tc>
          <w:tcPr>
            <w:tcW w:w="7376" w:type="dxa"/>
          </w:tcPr>
          <w:p w14:paraId="4FB8D8D2" w14:textId="77777777" w:rsidR="00B20C18" w:rsidRPr="00496E0E" w:rsidRDefault="00496E0E" w:rsidP="00BB6F3B">
            <w:pPr>
              <w:rPr>
                <w:sz w:val="16"/>
                <w:szCs w:val="16"/>
              </w:rPr>
            </w:pPr>
            <w:r w:rsidRPr="00496E0E">
              <w:rPr>
                <w:sz w:val="16"/>
                <w:szCs w:val="16"/>
              </w:rPr>
              <w:t>BDOLUX19-40\EYES</w:t>
            </w:r>
          </w:p>
        </w:tc>
      </w:tr>
    </w:tbl>
    <w:p w14:paraId="48106D38" w14:textId="77777777" w:rsidR="004E36FF" w:rsidRDefault="00C4533A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 xml:space="preserve">Internal </w:t>
      </w:r>
      <w:r w:rsidR="00AE63EC">
        <w:t>Pre-</w:t>
      </w:r>
      <w:r w:rsidR="00D25CC0">
        <w:t>Prod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4E36FF" w:rsidRPr="001039B7" w14:paraId="54656797" w14:textId="77777777" w:rsidTr="00B2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393ACB1F" w14:textId="77777777" w:rsidR="004E36FF" w:rsidRPr="001039B7" w:rsidRDefault="004E36FF" w:rsidP="000323DE">
            <w:r w:rsidRPr="001039B7">
              <w:t>Application</w:t>
            </w:r>
          </w:p>
        </w:tc>
        <w:tc>
          <w:tcPr>
            <w:tcW w:w="7376" w:type="dxa"/>
          </w:tcPr>
          <w:p w14:paraId="1F8F3809" w14:textId="77777777" w:rsidR="004E36FF" w:rsidRPr="001039B7" w:rsidRDefault="004E36FF" w:rsidP="000323DE">
            <w:r w:rsidRPr="001039B7">
              <w:t>URL</w:t>
            </w:r>
          </w:p>
        </w:tc>
      </w:tr>
      <w:tr w:rsidR="004E36FF" w:rsidRPr="001039B7" w14:paraId="2D9E530A" w14:textId="77777777" w:rsidTr="00B20C18">
        <w:tc>
          <w:tcPr>
            <w:tcW w:w="1975" w:type="dxa"/>
          </w:tcPr>
          <w:p w14:paraId="51440025" w14:textId="77777777" w:rsidR="004E36FF" w:rsidRPr="001039B7" w:rsidRDefault="00BB6F3B" w:rsidP="000323DE">
            <w:r>
              <w:t>F</w:t>
            </w:r>
            <w:r w:rsidR="00B20C18">
              <w:t>ront</w:t>
            </w:r>
          </w:p>
        </w:tc>
        <w:tc>
          <w:tcPr>
            <w:tcW w:w="7376" w:type="dxa"/>
          </w:tcPr>
          <w:p w14:paraId="38C661AF" w14:textId="77777777" w:rsidR="004E36FF" w:rsidRPr="00EF1240" w:rsidRDefault="00330FA9" w:rsidP="000323DE">
            <w:pPr>
              <w:rPr>
                <w:sz w:val="16"/>
                <w:szCs w:val="16"/>
                <w:highlight w:val="yellow"/>
              </w:rPr>
            </w:pPr>
            <w:r w:rsidRPr="00330FA9">
              <w:rPr>
                <w:sz w:val="16"/>
                <w:szCs w:val="16"/>
              </w:rPr>
              <w:t>N/A</w:t>
            </w:r>
          </w:p>
        </w:tc>
      </w:tr>
      <w:tr w:rsidR="004E36FF" w:rsidRPr="001039B7" w14:paraId="1BE494C5" w14:textId="77777777" w:rsidTr="00B20C18">
        <w:tc>
          <w:tcPr>
            <w:tcW w:w="1975" w:type="dxa"/>
          </w:tcPr>
          <w:p w14:paraId="2DE45FA8" w14:textId="77777777" w:rsidR="004E36FF" w:rsidRPr="001039B7" w:rsidRDefault="00B20C18" w:rsidP="000323DE">
            <w:r>
              <w:t>Back</w:t>
            </w:r>
          </w:p>
        </w:tc>
        <w:tc>
          <w:tcPr>
            <w:tcW w:w="7376" w:type="dxa"/>
          </w:tcPr>
          <w:p w14:paraId="2D366C46" w14:textId="77777777" w:rsidR="004E36FF" w:rsidRPr="00330FA9" w:rsidRDefault="004A0A13" w:rsidP="000323DE">
            <w:pPr>
              <w:rPr>
                <w:sz w:val="16"/>
                <w:szCs w:val="16"/>
              </w:rPr>
            </w:pPr>
            <w:hyperlink r:id="rId20" w:history="1">
              <w:r w:rsidR="00330FA9" w:rsidRPr="00330FA9">
                <w:t>https://bdolux19-13:448/EyesWorldcheck</w:t>
              </w:r>
            </w:hyperlink>
          </w:p>
        </w:tc>
      </w:tr>
      <w:tr w:rsidR="00B20C18" w:rsidRPr="001039B7" w14:paraId="54874801" w14:textId="77777777" w:rsidTr="00B20C18">
        <w:tc>
          <w:tcPr>
            <w:tcW w:w="1975" w:type="dxa"/>
          </w:tcPr>
          <w:p w14:paraId="2B2C0D27" w14:textId="77777777" w:rsidR="00B20C18" w:rsidRPr="001039B7" w:rsidRDefault="00B20C18" w:rsidP="000323DE">
            <w:r>
              <w:t>Database</w:t>
            </w:r>
          </w:p>
        </w:tc>
        <w:tc>
          <w:tcPr>
            <w:tcW w:w="7376" w:type="dxa"/>
          </w:tcPr>
          <w:p w14:paraId="6B23064B" w14:textId="77777777" w:rsidR="00B20C18" w:rsidRDefault="00544C88" w:rsidP="000323DE">
            <w:r w:rsidRPr="00544C88">
              <w:t>LUDB001\EYES</w:t>
            </w:r>
          </w:p>
          <w:p w14:paraId="540164DD" w14:textId="29B113EA" w:rsidR="008B5636" w:rsidRPr="00EF1240" w:rsidRDefault="008B5636" w:rsidP="000323DE">
            <w:pPr>
              <w:rPr>
                <w:sz w:val="16"/>
                <w:szCs w:val="16"/>
                <w:highlight w:val="yellow"/>
              </w:rPr>
            </w:pPr>
            <w:r w:rsidRPr="00544C88">
              <w:t>LUDB001\</w:t>
            </w:r>
            <w:r>
              <w:t>WORLDCHECK</w:t>
            </w:r>
          </w:p>
        </w:tc>
      </w:tr>
    </w:tbl>
    <w:p w14:paraId="64E22068" w14:textId="77777777" w:rsidR="00D15807" w:rsidRDefault="00D15807" w:rsidP="00D15807">
      <w:bookmarkStart w:id="27" w:name="_Toc330826508"/>
    </w:p>
    <w:p w14:paraId="52023203" w14:textId="77777777" w:rsidR="00C4533A" w:rsidRDefault="00C4533A" w:rsidP="00C4533A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External Pre-Prod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C4533A" w:rsidRPr="001039B7" w14:paraId="4A4C8EC6" w14:textId="77777777" w:rsidTr="00C92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39457D13" w14:textId="77777777" w:rsidR="00C4533A" w:rsidRPr="001039B7" w:rsidRDefault="00C4533A" w:rsidP="00C9260B">
            <w:r w:rsidRPr="001039B7">
              <w:t>Application</w:t>
            </w:r>
          </w:p>
        </w:tc>
        <w:tc>
          <w:tcPr>
            <w:tcW w:w="7376" w:type="dxa"/>
          </w:tcPr>
          <w:p w14:paraId="39DC0F87" w14:textId="77777777" w:rsidR="00C4533A" w:rsidRPr="001039B7" w:rsidRDefault="00C4533A" w:rsidP="00C9260B">
            <w:r w:rsidRPr="001039B7">
              <w:t>URL</w:t>
            </w:r>
          </w:p>
        </w:tc>
      </w:tr>
      <w:tr w:rsidR="00C4533A" w:rsidRPr="001039B7" w14:paraId="5A8745BE" w14:textId="77777777" w:rsidTr="00C9260B">
        <w:tc>
          <w:tcPr>
            <w:tcW w:w="1975" w:type="dxa"/>
          </w:tcPr>
          <w:p w14:paraId="760E2EDF" w14:textId="77777777" w:rsidR="00C4533A" w:rsidRPr="001039B7" w:rsidRDefault="00C4533A" w:rsidP="00C9260B">
            <w:r>
              <w:t>Front</w:t>
            </w:r>
          </w:p>
        </w:tc>
        <w:tc>
          <w:tcPr>
            <w:tcW w:w="7376" w:type="dxa"/>
          </w:tcPr>
          <w:p w14:paraId="19292543" w14:textId="77777777" w:rsidR="00C4533A" w:rsidRPr="00EF1240" w:rsidRDefault="004A0A13" w:rsidP="00C9260B">
            <w:pPr>
              <w:rPr>
                <w:sz w:val="16"/>
                <w:szCs w:val="16"/>
                <w:highlight w:val="yellow"/>
              </w:rPr>
            </w:pPr>
            <w:hyperlink r:id="rId21" w:history="1">
              <w:r w:rsidR="00330FA9" w:rsidRPr="00330FA9">
                <w:rPr>
                  <w:sz w:val="16"/>
                  <w:szCs w:val="16"/>
                </w:rPr>
                <w:t>N/A</w:t>
              </w:r>
            </w:hyperlink>
          </w:p>
        </w:tc>
      </w:tr>
      <w:tr w:rsidR="00C4533A" w:rsidRPr="001039B7" w14:paraId="0ADF4BBB" w14:textId="77777777" w:rsidTr="00C9260B">
        <w:tc>
          <w:tcPr>
            <w:tcW w:w="1975" w:type="dxa"/>
          </w:tcPr>
          <w:p w14:paraId="128B7207" w14:textId="77777777" w:rsidR="00C4533A" w:rsidRPr="001039B7" w:rsidRDefault="00C4533A" w:rsidP="00C9260B">
            <w:r>
              <w:t>Back</w:t>
            </w:r>
          </w:p>
        </w:tc>
        <w:tc>
          <w:tcPr>
            <w:tcW w:w="7376" w:type="dxa"/>
          </w:tcPr>
          <w:p w14:paraId="0AA22E85" w14:textId="5B9210EE" w:rsidR="00C4533A" w:rsidRPr="00E24C3F" w:rsidRDefault="00E24C3F" w:rsidP="00C9260B">
            <w:r w:rsidRPr="00E24C3F">
              <w:t xml:space="preserve">On bdolux22-11 </w:t>
            </w:r>
            <w:r w:rsidRPr="00E24C3F">
              <w:sym w:font="Wingdings" w:char="F0E0"/>
            </w:r>
            <w:r w:rsidRPr="00E24C3F">
              <w:t xml:space="preserve"> </w:t>
            </w:r>
            <w:hyperlink r:id="rId22" w:history="1">
              <w:r w:rsidRPr="00E24C3F">
                <w:rPr>
                  <w:rStyle w:val="Hyperlink"/>
                  <w:color w:val="auto"/>
                  <w:u w:val="none"/>
                </w:rPr>
                <w:t>https://BdoTechWorldcheckAPI-uat.bdo.lu:443</w:t>
              </w:r>
            </w:hyperlink>
          </w:p>
        </w:tc>
      </w:tr>
      <w:tr w:rsidR="00C4533A" w:rsidRPr="001039B7" w14:paraId="567319EB" w14:textId="77777777" w:rsidTr="00C9260B">
        <w:tc>
          <w:tcPr>
            <w:tcW w:w="1975" w:type="dxa"/>
          </w:tcPr>
          <w:p w14:paraId="33690D3E" w14:textId="77777777" w:rsidR="00C4533A" w:rsidRPr="001039B7" w:rsidRDefault="00C4533A" w:rsidP="00C9260B">
            <w:r>
              <w:t>Database</w:t>
            </w:r>
          </w:p>
        </w:tc>
        <w:tc>
          <w:tcPr>
            <w:tcW w:w="7376" w:type="dxa"/>
          </w:tcPr>
          <w:p w14:paraId="602DC1DD" w14:textId="0BDC0CDD" w:rsidR="00C4533A" w:rsidRPr="00AB5DB3" w:rsidRDefault="00544C88" w:rsidP="00C9260B">
            <w:r w:rsidRPr="00AB5DB3">
              <w:t>BDOLUX22-12\WorldCheck</w:t>
            </w:r>
          </w:p>
        </w:tc>
      </w:tr>
    </w:tbl>
    <w:p w14:paraId="18B63606" w14:textId="77777777" w:rsidR="00C4533A" w:rsidRDefault="00C4533A" w:rsidP="00C4533A"/>
    <w:p w14:paraId="21433C01" w14:textId="77777777" w:rsidR="00AE63EC" w:rsidRDefault="00AE63EC" w:rsidP="00AE63EC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Prod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AE63EC" w:rsidRPr="001039B7" w14:paraId="7EBABDA3" w14:textId="77777777" w:rsidTr="001B2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14:paraId="2B61B234" w14:textId="77777777" w:rsidR="00AE63EC" w:rsidRPr="001039B7" w:rsidRDefault="00AE63EC" w:rsidP="001B2E76">
            <w:r w:rsidRPr="001039B7">
              <w:t>Application</w:t>
            </w:r>
          </w:p>
        </w:tc>
        <w:tc>
          <w:tcPr>
            <w:tcW w:w="7376" w:type="dxa"/>
          </w:tcPr>
          <w:p w14:paraId="5DFE4570" w14:textId="77777777" w:rsidR="00AE63EC" w:rsidRPr="001039B7" w:rsidRDefault="00AE63EC" w:rsidP="001B2E76">
            <w:r w:rsidRPr="001039B7">
              <w:t>URL</w:t>
            </w:r>
          </w:p>
        </w:tc>
      </w:tr>
      <w:tr w:rsidR="00AE63EC" w:rsidRPr="001039B7" w14:paraId="359A607B" w14:textId="77777777" w:rsidTr="001B2E76">
        <w:tc>
          <w:tcPr>
            <w:tcW w:w="1975" w:type="dxa"/>
          </w:tcPr>
          <w:p w14:paraId="5D0A2241" w14:textId="77777777" w:rsidR="00AE63EC" w:rsidRPr="001039B7" w:rsidRDefault="00BB6F3B" w:rsidP="001B2E76">
            <w:r>
              <w:t>F</w:t>
            </w:r>
            <w:r w:rsidR="00AE63EC">
              <w:t>ront</w:t>
            </w:r>
          </w:p>
        </w:tc>
        <w:tc>
          <w:tcPr>
            <w:tcW w:w="7376" w:type="dxa"/>
          </w:tcPr>
          <w:p w14:paraId="68D1042F" w14:textId="77777777" w:rsidR="00AE63EC" w:rsidRPr="00EF1240" w:rsidRDefault="004A0A13" w:rsidP="001B2E76">
            <w:pPr>
              <w:rPr>
                <w:sz w:val="16"/>
                <w:szCs w:val="16"/>
                <w:highlight w:val="yellow"/>
              </w:rPr>
            </w:pPr>
            <w:hyperlink r:id="rId23" w:history="1">
              <w:r w:rsidR="00330FA9" w:rsidRPr="00330FA9">
                <w:rPr>
                  <w:sz w:val="16"/>
                  <w:szCs w:val="16"/>
                </w:rPr>
                <w:t>N/A</w:t>
              </w:r>
            </w:hyperlink>
          </w:p>
        </w:tc>
      </w:tr>
      <w:tr w:rsidR="00AE63EC" w:rsidRPr="001039B7" w14:paraId="05A16CCE" w14:textId="77777777" w:rsidTr="001B2E76">
        <w:tc>
          <w:tcPr>
            <w:tcW w:w="1975" w:type="dxa"/>
          </w:tcPr>
          <w:p w14:paraId="7E742D9D" w14:textId="77777777" w:rsidR="00AE63EC" w:rsidRPr="00AE63EC" w:rsidRDefault="00AE63EC" w:rsidP="001B2E76">
            <w:pPr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fr-LU" w:eastAsia="en-US"/>
              </w:rPr>
            </w:pPr>
            <w:r w:rsidRPr="00AE63EC">
              <w:t>Back</w:t>
            </w:r>
          </w:p>
        </w:tc>
        <w:tc>
          <w:tcPr>
            <w:tcW w:w="7376" w:type="dxa"/>
          </w:tcPr>
          <w:p w14:paraId="4A06E58F" w14:textId="7814A9C2" w:rsidR="00AE63EC" w:rsidRPr="00330FA9" w:rsidRDefault="004A0A13" w:rsidP="001B2E76">
            <w:pPr>
              <w:rPr>
                <w:sz w:val="16"/>
                <w:szCs w:val="16"/>
              </w:rPr>
            </w:pPr>
            <w:hyperlink r:id="rId24" w:history="1">
              <w:r w:rsidR="008B5636" w:rsidRPr="008B5636">
                <w:rPr>
                  <w:highlight w:val="yellow"/>
                </w:rPr>
                <w:t>TBD</w:t>
              </w:r>
            </w:hyperlink>
          </w:p>
        </w:tc>
      </w:tr>
      <w:tr w:rsidR="00AE63EC" w:rsidRPr="001039B7" w14:paraId="0F7E471B" w14:textId="77777777" w:rsidTr="001B2E76">
        <w:tc>
          <w:tcPr>
            <w:tcW w:w="1975" w:type="dxa"/>
          </w:tcPr>
          <w:p w14:paraId="1CD7C3C0" w14:textId="77777777" w:rsidR="00AE63EC" w:rsidRPr="001039B7" w:rsidRDefault="00AE63EC" w:rsidP="001B2E76">
            <w:r>
              <w:lastRenderedPageBreak/>
              <w:t>Database</w:t>
            </w:r>
          </w:p>
        </w:tc>
        <w:tc>
          <w:tcPr>
            <w:tcW w:w="7376" w:type="dxa"/>
          </w:tcPr>
          <w:p w14:paraId="1C7D56F9" w14:textId="05F55112" w:rsidR="00AE63EC" w:rsidRPr="00EF1240" w:rsidRDefault="00784EF5" w:rsidP="00AE63EC">
            <w:pPr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TBD</w:t>
            </w:r>
          </w:p>
        </w:tc>
      </w:tr>
    </w:tbl>
    <w:p w14:paraId="7A7A9692" w14:textId="77777777" w:rsidR="00B524F1" w:rsidRDefault="00B524F1" w:rsidP="00D15807"/>
    <w:p w14:paraId="4BEF4EFB" w14:textId="77777777" w:rsidR="00AE63EC" w:rsidRDefault="00AE63EC" w:rsidP="00D15807"/>
    <w:p w14:paraId="36B5DB69" w14:textId="77777777" w:rsidR="00D15807" w:rsidRPr="00EF1240" w:rsidRDefault="00D15807" w:rsidP="00D15807">
      <w:pPr>
        <w:rPr>
          <w:highlight w:val="yellow"/>
        </w:rPr>
      </w:pPr>
      <w:r w:rsidRPr="00EF1240">
        <w:rPr>
          <w:highlight w:val="yellow"/>
        </w:rPr>
        <w:t xml:space="preserve">MIME Type : </w:t>
      </w:r>
    </w:p>
    <w:p w14:paraId="79AF1805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application/</w:t>
      </w: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json</w:t>
      </w:r>
      <w:proofErr w:type="spellEnd"/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4D395F97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 w:eastAsia="en-US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image/gif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2D1513BA" w14:textId="77777777" w:rsidR="00D15807" w:rsidRPr="00EF1240" w:rsidRDefault="00D15807" w:rsidP="00BA13A1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image/jpeg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1CA28151" w14:textId="77777777" w:rsidR="00D15807" w:rsidRPr="00EF1240" w:rsidRDefault="00D15807" w:rsidP="00BA13A1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image/png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2147C37D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</w:t>
      </w: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vnd.microsoft.icon</w:t>
      </w:r>
      <w:proofErr w:type="spellEnd"/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 xml:space="preserve">  </w:t>
      </w:r>
    </w:p>
    <w:p w14:paraId="59235BB0" w14:textId="77777777" w:rsidR="00D15807" w:rsidRPr="00EF1240" w:rsidRDefault="00D15807" w:rsidP="00D15807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24"/>
        <w:contextualSpacing w:val="0"/>
        <w:rPr>
          <w:rFonts w:ascii="Arial" w:hAnsi="Arial" w:cs="Arial"/>
          <w:color w:val="202122"/>
          <w:sz w:val="21"/>
          <w:szCs w:val="21"/>
          <w:highlight w:val="yellow"/>
          <w:lang w:val="fr-LU" w:eastAsia="en-US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3C816181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</w:t>
      </w:r>
      <w:proofErr w:type="spellEnd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/</w:t>
      </w: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css</w:t>
      </w:r>
      <w:proofErr w:type="spellEnd"/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4A866149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text/html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204F1C0B" w14:textId="77777777"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text/plain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14:paraId="15F38267" w14:textId="77777777" w:rsidR="00D15807" w:rsidRPr="00EF1240" w:rsidRDefault="00D15807" w:rsidP="00D15807">
      <w:p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</w:p>
    <w:p w14:paraId="39DE69EF" w14:textId="77777777" w:rsidR="00D15807" w:rsidRPr="00EF1240" w:rsidRDefault="00B524F1" w:rsidP="00D15807">
      <w:pPr>
        <w:rPr>
          <w:highlight w:val="yellow"/>
          <w:lang w:val="fr-LU"/>
        </w:rPr>
      </w:pPr>
      <w:r w:rsidRPr="00EF1240">
        <w:rPr>
          <w:highlight w:val="yellow"/>
          <w:lang w:val="fr-LU"/>
        </w:rPr>
        <w:t>URL</w:t>
      </w:r>
      <w:r w:rsidR="00C4533A" w:rsidRPr="00EF1240">
        <w:rPr>
          <w:highlight w:val="yellow"/>
          <w:lang w:val="fr-LU"/>
        </w:rPr>
        <w:t>s</w:t>
      </w:r>
      <w:r w:rsidRPr="00EF1240">
        <w:rPr>
          <w:highlight w:val="yellow"/>
          <w:lang w:val="fr-LU"/>
        </w:rPr>
        <w:t xml:space="preserve"> : </w:t>
      </w:r>
    </w:p>
    <w:p w14:paraId="2492B85D" w14:textId="77777777" w:rsidR="00B524F1" w:rsidRPr="00EF1240" w:rsidRDefault="004A0A13" w:rsidP="00D15807">
      <w:pPr>
        <w:rPr>
          <w:highlight w:val="yellow"/>
        </w:rPr>
      </w:pPr>
      <w:hyperlink r:id="rId25" w:history="1">
        <w:r w:rsidR="00B524F1" w:rsidRPr="00EF1240">
          <w:rPr>
            <w:rStyle w:val="Hyperlink"/>
            <w:highlight w:val="yellow"/>
          </w:rPr>
          <w:t>https://bdolux19-12/econtact/CSS</w:t>
        </w:r>
      </w:hyperlink>
    </w:p>
    <w:p w14:paraId="5BFFFFCF" w14:textId="77777777" w:rsidR="00B524F1" w:rsidRPr="00EF1240" w:rsidRDefault="004A0A13" w:rsidP="00D15807">
      <w:pPr>
        <w:rPr>
          <w:highlight w:val="yellow"/>
        </w:rPr>
      </w:pPr>
      <w:hyperlink r:id="rId26" w:history="1">
        <w:r w:rsidR="00B524F1" w:rsidRPr="00EF1240">
          <w:rPr>
            <w:rStyle w:val="Hyperlink"/>
            <w:highlight w:val="yellow"/>
          </w:rPr>
          <w:t>https://bdolux19-12/econtact/assests/lib</w:t>
        </w:r>
      </w:hyperlink>
    </w:p>
    <w:p w14:paraId="07059945" w14:textId="77777777" w:rsidR="00B524F1" w:rsidRPr="00EF1240" w:rsidRDefault="00B524F1" w:rsidP="00D15807">
      <w:pPr>
        <w:rPr>
          <w:highlight w:val="yellow"/>
        </w:rPr>
      </w:pPr>
    </w:p>
    <w:p w14:paraId="7CD5A336" w14:textId="77777777" w:rsidR="00B524F1" w:rsidRPr="00EF1240" w:rsidRDefault="00B524F1" w:rsidP="00D15807">
      <w:pPr>
        <w:rPr>
          <w:highlight w:val="yellow"/>
        </w:rPr>
      </w:pPr>
      <w:r w:rsidRPr="00EF1240">
        <w:rPr>
          <w:highlight w:val="yellow"/>
        </w:rPr>
        <w:t>List of extension</w:t>
      </w:r>
    </w:p>
    <w:p w14:paraId="2AE342D5" w14:textId="77777777" w:rsidR="00B524F1" w:rsidRPr="00EF1240" w:rsidRDefault="00B524F1" w:rsidP="00D15807">
      <w:pPr>
        <w:rPr>
          <w:highlight w:val="yellow"/>
        </w:rPr>
      </w:pPr>
    </w:p>
    <w:p w14:paraId="6B87B4BA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 w:eastAsia="en-US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js</w:t>
      </w:r>
      <w:proofErr w:type="spellEnd"/>
    </w:p>
    <w:p w14:paraId="502D2B1F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.png</w:t>
      </w:r>
    </w:p>
    <w:p w14:paraId="6FDC1F4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woff</w:t>
      </w:r>
      <w:proofErr w:type="spellEnd"/>
    </w:p>
    <w:p w14:paraId="6AA99B0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.woff2</w:t>
      </w:r>
    </w:p>
    <w:p w14:paraId="07ADFFB1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.jpeg</w:t>
      </w:r>
    </w:p>
    <w:p w14:paraId="3936E518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pdf</w:t>
      </w:r>
      <w:proofErr w:type="spellEnd"/>
    </w:p>
    <w:p w14:paraId="09FFA19D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xls</w:t>
      </w:r>
      <w:proofErr w:type="spellEnd"/>
    </w:p>
    <w:p w14:paraId="2EE7B9F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.xlsx</w:t>
      </w:r>
    </w:p>
    <w:p w14:paraId="0AD6C9FF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ttf</w:t>
      </w:r>
      <w:proofErr w:type="spellEnd"/>
    </w:p>
    <w:p w14:paraId="6D10001E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.txt</w:t>
      </w:r>
    </w:p>
    <w:p w14:paraId="19E17FDA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ico</w:t>
      </w:r>
      <w:proofErr w:type="spellEnd"/>
    </w:p>
    <w:p w14:paraId="7AF298E5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.html</w:t>
      </w:r>
    </w:p>
    <w:p w14:paraId="47E08D11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css</w:t>
      </w:r>
      <w:proofErr w:type="spellEnd"/>
    </w:p>
    <w:p w14:paraId="0C909308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less</w:t>
      </w:r>
      <w:proofErr w:type="spellEnd"/>
    </w:p>
    <w:p w14:paraId="216542D2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scss</w:t>
      </w:r>
      <w:proofErr w:type="spellEnd"/>
    </w:p>
    <w:p w14:paraId="44C12C82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json</w:t>
      </w:r>
      <w:proofErr w:type="spellEnd"/>
    </w:p>
    <w:p w14:paraId="41D5563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yml</w:t>
      </w:r>
      <w:proofErr w:type="spellEnd"/>
    </w:p>
    <w:p w14:paraId="305A21ED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svg</w:t>
      </w:r>
      <w:proofErr w:type="spellEnd"/>
    </w:p>
    <w:p w14:paraId="0CD44AAE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eot</w:t>
      </w:r>
      <w:proofErr w:type="spellEnd"/>
    </w:p>
    <w:p w14:paraId="4741B6E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aspx</w:t>
      </w:r>
      <w:proofErr w:type="spellEnd"/>
    </w:p>
    <w:p w14:paraId="3F13610A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res</w:t>
      </w:r>
      <w:proofErr w:type="spellEnd"/>
    </w:p>
    <w:p w14:paraId="657E8649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.worker.js</w:t>
      </w:r>
    </w:p>
    <w:p w14:paraId="41F28D90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js.mem</w:t>
      </w:r>
      <w:proofErr w:type="spellEnd"/>
    </w:p>
    <w:p w14:paraId="112DAE7F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wasm</w:t>
      </w:r>
      <w:proofErr w:type="spellEnd"/>
    </w:p>
    <w:p w14:paraId="208C082B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br.js.mem</w:t>
      </w:r>
      <w:proofErr w:type="spellEnd"/>
    </w:p>
    <w:p w14:paraId="37221EC8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gz.js.mem</w:t>
      </w:r>
      <w:proofErr w:type="spellEnd"/>
    </w:p>
    <w:p w14:paraId="3303AB3C" w14:textId="77777777"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.min.js</w:t>
      </w:r>
    </w:p>
    <w:p w14:paraId="2ECCE8B3" w14:textId="77777777" w:rsidR="00B524F1" w:rsidRDefault="00B524F1" w:rsidP="00D15807"/>
    <w:p w14:paraId="0607F4F2" w14:textId="77777777" w:rsidR="00B524F1" w:rsidRDefault="00B524F1" w:rsidP="00D15807"/>
    <w:p w14:paraId="7A4C9A30" w14:textId="77777777" w:rsidR="00B524F1" w:rsidRPr="00B524F1" w:rsidRDefault="00B524F1" w:rsidP="00D15807"/>
    <w:p w14:paraId="67C41F11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Certificates</w:t>
      </w:r>
      <w:bookmarkEnd w:id="27"/>
    </w:p>
    <w:tbl>
      <w:tblPr>
        <w:tblStyle w:val="TableHeadings"/>
        <w:tblW w:w="0" w:type="auto"/>
        <w:tblLook w:val="04A0" w:firstRow="1" w:lastRow="0" w:firstColumn="1" w:lastColumn="0" w:noHBand="0" w:noVBand="1"/>
      </w:tblPr>
      <w:tblGrid>
        <w:gridCol w:w="2802"/>
        <w:gridCol w:w="1417"/>
        <w:gridCol w:w="1559"/>
        <w:gridCol w:w="3508"/>
      </w:tblGrid>
      <w:tr w:rsidR="004E36FF" w14:paraId="22792148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69E8C449" w14:textId="77777777" w:rsidR="004E36FF" w:rsidRDefault="004E36FF" w:rsidP="000323DE">
            <w:r>
              <w:t>Certificate CN</w:t>
            </w:r>
          </w:p>
        </w:tc>
        <w:tc>
          <w:tcPr>
            <w:tcW w:w="1417" w:type="dxa"/>
          </w:tcPr>
          <w:p w14:paraId="21BF210D" w14:textId="77777777" w:rsidR="004E36FF" w:rsidRDefault="004E36FF" w:rsidP="000323DE">
            <w:r>
              <w:t>CA</w:t>
            </w:r>
          </w:p>
        </w:tc>
        <w:tc>
          <w:tcPr>
            <w:tcW w:w="1559" w:type="dxa"/>
          </w:tcPr>
          <w:p w14:paraId="3C63C537" w14:textId="77777777" w:rsidR="004E36FF" w:rsidRDefault="004E36FF" w:rsidP="000323DE">
            <w:r>
              <w:t>Server</w:t>
            </w:r>
          </w:p>
        </w:tc>
        <w:tc>
          <w:tcPr>
            <w:tcW w:w="3508" w:type="dxa"/>
          </w:tcPr>
          <w:p w14:paraId="5A91B27C" w14:textId="77777777" w:rsidR="004E36FF" w:rsidRDefault="004E36FF" w:rsidP="000323DE">
            <w:r>
              <w:t>Location</w:t>
            </w:r>
          </w:p>
        </w:tc>
      </w:tr>
      <w:tr w:rsidR="004E36FF" w14:paraId="6FC5F8AD" w14:textId="77777777" w:rsidTr="000323DE">
        <w:tc>
          <w:tcPr>
            <w:tcW w:w="2802" w:type="dxa"/>
          </w:tcPr>
          <w:p w14:paraId="1BFE7FA8" w14:textId="77777777" w:rsidR="004E36FF" w:rsidRDefault="004E36FF" w:rsidP="000323DE"/>
        </w:tc>
        <w:tc>
          <w:tcPr>
            <w:tcW w:w="1417" w:type="dxa"/>
          </w:tcPr>
          <w:p w14:paraId="0D7401DD" w14:textId="77777777" w:rsidR="004E36FF" w:rsidRDefault="004E36FF" w:rsidP="000323DE"/>
        </w:tc>
        <w:tc>
          <w:tcPr>
            <w:tcW w:w="1559" w:type="dxa"/>
          </w:tcPr>
          <w:p w14:paraId="367826BF" w14:textId="77777777" w:rsidR="004E36FF" w:rsidRDefault="004E36FF" w:rsidP="000323DE"/>
        </w:tc>
        <w:tc>
          <w:tcPr>
            <w:tcW w:w="3508" w:type="dxa"/>
          </w:tcPr>
          <w:p w14:paraId="3A732E5A" w14:textId="77777777" w:rsidR="004E36FF" w:rsidRDefault="004E36FF" w:rsidP="000323DE"/>
        </w:tc>
      </w:tr>
      <w:tr w:rsidR="004E36FF" w14:paraId="287939D6" w14:textId="77777777" w:rsidTr="000323DE">
        <w:tc>
          <w:tcPr>
            <w:tcW w:w="2802" w:type="dxa"/>
          </w:tcPr>
          <w:p w14:paraId="18E1F7B7" w14:textId="77777777" w:rsidR="004E36FF" w:rsidRDefault="004E36FF" w:rsidP="000323DE"/>
        </w:tc>
        <w:tc>
          <w:tcPr>
            <w:tcW w:w="1417" w:type="dxa"/>
          </w:tcPr>
          <w:p w14:paraId="2FE8EC7E" w14:textId="77777777" w:rsidR="004E36FF" w:rsidRDefault="004E36FF" w:rsidP="000323DE"/>
        </w:tc>
        <w:tc>
          <w:tcPr>
            <w:tcW w:w="1559" w:type="dxa"/>
          </w:tcPr>
          <w:p w14:paraId="15C55C6B" w14:textId="77777777" w:rsidR="004E36FF" w:rsidRDefault="004E36FF" w:rsidP="000323DE"/>
        </w:tc>
        <w:tc>
          <w:tcPr>
            <w:tcW w:w="3508" w:type="dxa"/>
          </w:tcPr>
          <w:p w14:paraId="4F7722A7" w14:textId="77777777" w:rsidR="004E36FF" w:rsidRDefault="004E36FF" w:rsidP="000323DE"/>
        </w:tc>
      </w:tr>
    </w:tbl>
    <w:p w14:paraId="4DAC8010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28" w:name="_Toc164241849"/>
      <w:r w:rsidRPr="0017247D">
        <w:rPr>
          <w:color w:val="FF0000"/>
        </w:rPr>
        <w:t>Servers</w:t>
      </w:r>
      <w:bookmarkEnd w:id="28"/>
    </w:p>
    <w:p w14:paraId="6DB9BDED" w14:textId="750E4801" w:rsidR="004E36FF" w:rsidRPr="003E0731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Application</w:t>
      </w:r>
      <w:r w:rsidR="008B5636">
        <w:t xml:space="preserve"> + web</w:t>
      </w:r>
      <w:r>
        <w:t xml:space="preserve"> servers</w:t>
      </w:r>
    </w:p>
    <w:tbl>
      <w:tblPr>
        <w:tblStyle w:val="TableBothHeadings"/>
        <w:tblW w:w="0" w:type="auto"/>
        <w:tblLook w:val="01E0" w:firstRow="1" w:lastRow="1" w:firstColumn="1" w:lastColumn="1" w:noHBand="0" w:noVBand="0"/>
      </w:tblPr>
      <w:tblGrid>
        <w:gridCol w:w="2055"/>
        <w:gridCol w:w="2318"/>
        <w:gridCol w:w="1718"/>
        <w:gridCol w:w="1525"/>
        <w:gridCol w:w="2012"/>
      </w:tblGrid>
      <w:tr w:rsidR="008B5636" w:rsidRPr="001039B7" w14:paraId="07B513B6" w14:textId="77777777" w:rsidTr="008B5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09B81E51" w14:textId="77777777" w:rsidR="001A53B0" w:rsidRPr="001039B7" w:rsidRDefault="001A53B0" w:rsidP="001A53B0"/>
        </w:tc>
        <w:tc>
          <w:tcPr>
            <w:tcW w:w="2318" w:type="dxa"/>
          </w:tcPr>
          <w:p w14:paraId="776FCE95" w14:textId="4EEEF96C" w:rsidR="001A53B0" w:rsidRPr="001039B7" w:rsidRDefault="001A53B0" w:rsidP="001A53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Development</w:t>
            </w:r>
            <w:r w:rsidR="008B5636">
              <w:t>/T</w:t>
            </w:r>
            <w:r w:rsidR="00455541">
              <w:t>e</w:t>
            </w:r>
            <w:r w:rsidR="008B5636">
              <w:t>st</w:t>
            </w:r>
          </w:p>
        </w:tc>
        <w:tc>
          <w:tcPr>
            <w:tcW w:w="1718" w:type="dxa"/>
          </w:tcPr>
          <w:p w14:paraId="7E74825E" w14:textId="70D3CF64" w:rsidR="001A53B0" w:rsidRPr="001039B7" w:rsidRDefault="008B5636" w:rsidP="001A53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Pre-prod</w:t>
            </w:r>
          </w:p>
        </w:tc>
        <w:tc>
          <w:tcPr>
            <w:tcW w:w="1525" w:type="dxa"/>
          </w:tcPr>
          <w:p w14:paraId="17551D12" w14:textId="62C1CD41" w:rsidR="001A53B0" w:rsidRPr="001039B7" w:rsidRDefault="001A53B0" w:rsidP="001A53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test</w:t>
            </w:r>
          </w:p>
        </w:tc>
        <w:tc>
          <w:tcPr>
            <w:tcW w:w="2012" w:type="dxa"/>
          </w:tcPr>
          <w:p w14:paraId="37490798" w14:textId="77777777" w:rsidR="001A53B0" w:rsidRPr="001039B7" w:rsidRDefault="001A53B0" w:rsidP="001A53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Live</w:t>
            </w:r>
          </w:p>
        </w:tc>
      </w:tr>
      <w:tr w:rsidR="001A53B0" w:rsidRPr="001039B7" w14:paraId="63CFD24C" w14:textId="77777777" w:rsidTr="008B56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48C1D727" w14:textId="77777777" w:rsidR="001A53B0" w:rsidRPr="001039B7" w:rsidRDefault="001A53B0" w:rsidP="001A53B0">
            <w:r w:rsidRPr="001039B7">
              <w:t>Servers</w:t>
            </w:r>
          </w:p>
        </w:tc>
        <w:tc>
          <w:tcPr>
            <w:tcW w:w="2318" w:type="dxa"/>
          </w:tcPr>
          <w:p w14:paraId="4F67C92F" w14:textId="200E4435" w:rsidR="008B5636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BDOLUX19-40</w:t>
            </w:r>
          </w:p>
        </w:tc>
        <w:tc>
          <w:tcPr>
            <w:tcW w:w="1718" w:type="dxa"/>
          </w:tcPr>
          <w:p w14:paraId="0E170090" w14:textId="72732393" w:rsidR="001A53B0" w:rsidRDefault="008B5636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APPSRV</w:t>
            </w:r>
            <w:r w:rsidR="00455541">
              <w:t xml:space="preserve"> +</w:t>
            </w:r>
          </w:p>
          <w:p w14:paraId="449DDEF6" w14:textId="5728DFB9" w:rsidR="008B5636" w:rsidRDefault="008B5636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BDOLUX19-13</w:t>
            </w:r>
          </w:p>
        </w:tc>
        <w:tc>
          <w:tcPr>
            <w:tcW w:w="1525" w:type="dxa"/>
          </w:tcPr>
          <w:p w14:paraId="5B9DFDFE" w14:textId="6353495B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DB3">
              <w:t>bdolux22-11</w:t>
            </w:r>
          </w:p>
        </w:tc>
        <w:tc>
          <w:tcPr>
            <w:tcW w:w="2012" w:type="dxa"/>
          </w:tcPr>
          <w:p w14:paraId="5725E505" w14:textId="4628BE88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BDOLUXAPP02</w:t>
            </w:r>
            <w:r w:rsidR="008B5636">
              <w:t xml:space="preserve"> </w:t>
            </w:r>
            <w:r w:rsidR="00455541">
              <w:t>+</w:t>
            </w:r>
            <w:r w:rsidR="008B5636">
              <w:t>TBD</w:t>
            </w:r>
          </w:p>
        </w:tc>
      </w:tr>
      <w:tr w:rsidR="001A53B0" w:rsidRPr="001039B7" w14:paraId="1C7C9AFF" w14:textId="77777777" w:rsidTr="008B56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36C39383" w14:textId="77777777" w:rsidR="001A53B0" w:rsidRPr="001039B7" w:rsidRDefault="001A53B0" w:rsidP="001A53B0">
            <w:r>
              <w:t>Physical / Virtual</w:t>
            </w:r>
          </w:p>
        </w:tc>
        <w:tc>
          <w:tcPr>
            <w:tcW w:w="2318" w:type="dxa"/>
          </w:tcPr>
          <w:p w14:paraId="07FEE3A2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8" w:type="dxa"/>
          </w:tcPr>
          <w:p w14:paraId="69DA466F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5" w:type="dxa"/>
          </w:tcPr>
          <w:p w14:paraId="586F6590" w14:textId="777F4DD8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2" w:type="dxa"/>
          </w:tcPr>
          <w:p w14:paraId="4498297E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70FD2C26" w14:textId="77777777" w:rsidTr="008B56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7352E267" w14:textId="77777777" w:rsidR="001A53B0" w:rsidRPr="001039B7" w:rsidRDefault="001A53B0" w:rsidP="001A53B0">
            <w:r>
              <w:t>Shared / Dedicated</w:t>
            </w:r>
          </w:p>
        </w:tc>
        <w:tc>
          <w:tcPr>
            <w:tcW w:w="2318" w:type="dxa"/>
          </w:tcPr>
          <w:p w14:paraId="4DC48B58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8" w:type="dxa"/>
          </w:tcPr>
          <w:p w14:paraId="57111BF0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5" w:type="dxa"/>
          </w:tcPr>
          <w:p w14:paraId="0822879D" w14:textId="75CD10F9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2" w:type="dxa"/>
          </w:tcPr>
          <w:p w14:paraId="2FB940F1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0A82789F" w14:textId="77777777" w:rsidTr="008B56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3B939C66" w14:textId="77777777" w:rsidR="001A53B0" w:rsidRPr="001039B7" w:rsidRDefault="001A53B0" w:rsidP="001A53B0">
            <w:r>
              <w:t>CPU cores</w:t>
            </w:r>
          </w:p>
        </w:tc>
        <w:tc>
          <w:tcPr>
            <w:tcW w:w="2318" w:type="dxa"/>
          </w:tcPr>
          <w:p w14:paraId="28E3D2CB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8" w:type="dxa"/>
          </w:tcPr>
          <w:p w14:paraId="5F26E774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5" w:type="dxa"/>
          </w:tcPr>
          <w:p w14:paraId="471A7223" w14:textId="4669AD3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2" w:type="dxa"/>
          </w:tcPr>
          <w:p w14:paraId="5C9991FD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775FA7CC" w14:textId="77777777" w:rsidTr="008B56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4A5A19D8" w14:textId="77777777" w:rsidR="001A53B0" w:rsidRPr="001039B7" w:rsidRDefault="001A53B0" w:rsidP="001A53B0">
            <w:r>
              <w:t>Memory</w:t>
            </w:r>
          </w:p>
        </w:tc>
        <w:tc>
          <w:tcPr>
            <w:tcW w:w="2318" w:type="dxa"/>
          </w:tcPr>
          <w:p w14:paraId="7D9E4224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8" w:type="dxa"/>
          </w:tcPr>
          <w:p w14:paraId="397EF76D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5" w:type="dxa"/>
          </w:tcPr>
          <w:p w14:paraId="3B5C54A4" w14:textId="728A2A20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2" w:type="dxa"/>
          </w:tcPr>
          <w:p w14:paraId="6027F144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419A5B97" w14:textId="77777777" w:rsidTr="008B56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2BB5451B" w14:textId="77777777" w:rsidR="001A53B0" w:rsidRPr="001039B7" w:rsidRDefault="001A53B0" w:rsidP="001A53B0">
            <w:r>
              <w:t>OS</w:t>
            </w:r>
          </w:p>
        </w:tc>
        <w:tc>
          <w:tcPr>
            <w:tcW w:w="2318" w:type="dxa"/>
          </w:tcPr>
          <w:p w14:paraId="6428EA5C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8" w:type="dxa"/>
          </w:tcPr>
          <w:p w14:paraId="70BA3F04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5" w:type="dxa"/>
          </w:tcPr>
          <w:p w14:paraId="10B3A530" w14:textId="56E6D65B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2" w:type="dxa"/>
          </w:tcPr>
          <w:p w14:paraId="56D4ED24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3A1CBBFB" w14:textId="77777777" w:rsidTr="008B56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59B87DB4" w14:textId="77777777" w:rsidR="001A53B0" w:rsidRPr="001039B7" w:rsidRDefault="001A53B0" w:rsidP="001A53B0">
            <w:r w:rsidRPr="001039B7">
              <w:t>Software and versions</w:t>
            </w:r>
          </w:p>
        </w:tc>
        <w:tc>
          <w:tcPr>
            <w:tcW w:w="2318" w:type="dxa"/>
          </w:tcPr>
          <w:p w14:paraId="15BB5808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8" w:type="dxa"/>
          </w:tcPr>
          <w:p w14:paraId="76435985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5" w:type="dxa"/>
          </w:tcPr>
          <w:p w14:paraId="4F2CE520" w14:textId="3410741D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2" w:type="dxa"/>
          </w:tcPr>
          <w:p w14:paraId="085EDBA3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6607DE6A" w14:textId="77777777" w:rsidTr="008B56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5" w:type="dxa"/>
          </w:tcPr>
          <w:p w14:paraId="7B6455C3" w14:textId="77777777" w:rsidR="001A53B0" w:rsidRPr="001039B7" w:rsidRDefault="001A53B0" w:rsidP="001A53B0">
            <w:r>
              <w:t>D</w:t>
            </w:r>
            <w:r w:rsidRPr="001039B7">
              <w:t>ependencies</w:t>
            </w:r>
          </w:p>
        </w:tc>
        <w:tc>
          <w:tcPr>
            <w:tcW w:w="2318" w:type="dxa"/>
          </w:tcPr>
          <w:p w14:paraId="533B01EA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e.g. SMTP</w:t>
            </w:r>
          </w:p>
        </w:tc>
        <w:tc>
          <w:tcPr>
            <w:tcW w:w="1718" w:type="dxa"/>
          </w:tcPr>
          <w:p w14:paraId="50A59DA8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5" w:type="dxa"/>
          </w:tcPr>
          <w:p w14:paraId="19C55363" w14:textId="10CE2D1E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12" w:type="dxa"/>
          </w:tcPr>
          <w:p w14:paraId="421CCD96" w14:textId="77777777" w:rsidR="001A53B0" w:rsidRPr="001039B7" w:rsidRDefault="001A53B0" w:rsidP="001A53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EC6A10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29" w:name="_Toc324861520"/>
      <w:r>
        <w:t>Database servers</w:t>
      </w:r>
      <w:bookmarkEnd w:id="29"/>
    </w:p>
    <w:tbl>
      <w:tblPr>
        <w:tblStyle w:val="TableBothHeadings"/>
        <w:tblW w:w="0" w:type="auto"/>
        <w:tblLook w:val="01E0" w:firstRow="1" w:lastRow="1" w:firstColumn="1" w:lastColumn="1" w:noHBand="0" w:noVBand="0"/>
      </w:tblPr>
      <w:tblGrid>
        <w:gridCol w:w="2056"/>
        <w:gridCol w:w="2318"/>
        <w:gridCol w:w="1786"/>
        <w:gridCol w:w="1681"/>
        <w:gridCol w:w="1787"/>
      </w:tblGrid>
      <w:tr w:rsidR="001A53B0" w:rsidRPr="001039B7" w14:paraId="010F48C4" w14:textId="77777777" w:rsidTr="001A5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6ADD4AF" w14:textId="77777777" w:rsidR="001A53B0" w:rsidRPr="001039B7" w:rsidRDefault="001A53B0" w:rsidP="000323DE"/>
        </w:tc>
        <w:tc>
          <w:tcPr>
            <w:tcW w:w="2133" w:type="dxa"/>
          </w:tcPr>
          <w:p w14:paraId="15C5147E" w14:textId="153CE131" w:rsidR="001A53B0" w:rsidRPr="001039B7" w:rsidRDefault="001A53B0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Development</w:t>
            </w:r>
            <w:r w:rsidR="008B5636">
              <w:t>/Test</w:t>
            </w:r>
          </w:p>
        </w:tc>
        <w:tc>
          <w:tcPr>
            <w:tcW w:w="1829" w:type="dxa"/>
          </w:tcPr>
          <w:p w14:paraId="44AFF439" w14:textId="6B5D5914" w:rsidR="001A53B0" w:rsidRPr="001039B7" w:rsidRDefault="008B5636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Pre-prod</w:t>
            </w:r>
          </w:p>
        </w:tc>
        <w:tc>
          <w:tcPr>
            <w:tcW w:w="1685" w:type="dxa"/>
          </w:tcPr>
          <w:p w14:paraId="17BCBA00" w14:textId="60D243A9" w:rsidR="001A53B0" w:rsidRPr="001039B7" w:rsidRDefault="001A53B0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test</w:t>
            </w:r>
          </w:p>
        </w:tc>
        <w:tc>
          <w:tcPr>
            <w:tcW w:w="1823" w:type="dxa"/>
          </w:tcPr>
          <w:p w14:paraId="2D390F5E" w14:textId="470EA42A" w:rsidR="001A53B0" w:rsidRPr="001039B7" w:rsidRDefault="001A53B0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Live</w:t>
            </w:r>
          </w:p>
        </w:tc>
      </w:tr>
      <w:tr w:rsidR="001A53B0" w:rsidRPr="001039B7" w14:paraId="1688353F" w14:textId="77777777" w:rsidTr="001A5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26742D9" w14:textId="77777777" w:rsidR="001A53B0" w:rsidRPr="001039B7" w:rsidRDefault="001A53B0" w:rsidP="000323DE">
            <w:r>
              <w:t>Server</w:t>
            </w:r>
          </w:p>
        </w:tc>
        <w:tc>
          <w:tcPr>
            <w:tcW w:w="2133" w:type="dxa"/>
          </w:tcPr>
          <w:p w14:paraId="0E7C48CA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BDOLUX19-40</w:t>
            </w:r>
          </w:p>
        </w:tc>
        <w:tc>
          <w:tcPr>
            <w:tcW w:w="1829" w:type="dxa"/>
          </w:tcPr>
          <w:p w14:paraId="51013709" w14:textId="69C1D64B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LUDB001</w:t>
            </w:r>
          </w:p>
        </w:tc>
        <w:tc>
          <w:tcPr>
            <w:tcW w:w="1685" w:type="dxa"/>
          </w:tcPr>
          <w:p w14:paraId="0F9D4D32" w14:textId="6F7DB57D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DB3">
              <w:t>BDOLUX22-12</w:t>
            </w:r>
          </w:p>
        </w:tc>
        <w:tc>
          <w:tcPr>
            <w:tcW w:w="1823" w:type="dxa"/>
          </w:tcPr>
          <w:p w14:paraId="1CC920CE" w14:textId="77777777" w:rsidR="001A53B0" w:rsidRDefault="00455541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BDOLUXAPP02</w:t>
            </w:r>
          </w:p>
          <w:p w14:paraId="36A94350" w14:textId="17EF185E" w:rsidR="00455541" w:rsidRPr="001039B7" w:rsidRDefault="00455541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 TBD</w:t>
            </w:r>
          </w:p>
        </w:tc>
      </w:tr>
      <w:tr w:rsidR="001A53B0" w:rsidRPr="001039B7" w14:paraId="4FBDD103" w14:textId="77777777" w:rsidTr="001A5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26F7BEC" w14:textId="77777777" w:rsidR="001A53B0" w:rsidRPr="001039B7" w:rsidRDefault="001A53B0" w:rsidP="000323DE">
            <w:r>
              <w:t>Physical / Virtual</w:t>
            </w:r>
          </w:p>
        </w:tc>
        <w:tc>
          <w:tcPr>
            <w:tcW w:w="2133" w:type="dxa"/>
          </w:tcPr>
          <w:p w14:paraId="09F1AB89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9" w:type="dxa"/>
          </w:tcPr>
          <w:p w14:paraId="174E4CFD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470A9389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3" w:type="dxa"/>
          </w:tcPr>
          <w:p w14:paraId="31EC4272" w14:textId="20A72386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77133E0C" w14:textId="77777777" w:rsidTr="001A5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0084E1F" w14:textId="77777777" w:rsidR="001A53B0" w:rsidRPr="001039B7" w:rsidRDefault="001A53B0" w:rsidP="000323DE">
            <w:r>
              <w:t>Shared / Dedicated</w:t>
            </w:r>
          </w:p>
        </w:tc>
        <w:tc>
          <w:tcPr>
            <w:tcW w:w="2133" w:type="dxa"/>
          </w:tcPr>
          <w:p w14:paraId="19A9DE52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9" w:type="dxa"/>
          </w:tcPr>
          <w:p w14:paraId="24C2A836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2E9B6D8B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3" w:type="dxa"/>
          </w:tcPr>
          <w:p w14:paraId="5ABBF0D7" w14:textId="7BCAD006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54ECC350" w14:textId="77777777" w:rsidTr="001A5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8403950" w14:textId="77777777" w:rsidR="001A53B0" w:rsidRPr="001039B7" w:rsidRDefault="001A53B0" w:rsidP="000323DE">
            <w:r>
              <w:t>CPU cores</w:t>
            </w:r>
          </w:p>
        </w:tc>
        <w:tc>
          <w:tcPr>
            <w:tcW w:w="2133" w:type="dxa"/>
          </w:tcPr>
          <w:p w14:paraId="12E37BB8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9" w:type="dxa"/>
          </w:tcPr>
          <w:p w14:paraId="3C0E0A86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1CF6EA98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3" w:type="dxa"/>
          </w:tcPr>
          <w:p w14:paraId="01B697DE" w14:textId="1BC62E9C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4FA1F29F" w14:textId="77777777" w:rsidTr="001A5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A0DBF97" w14:textId="77777777" w:rsidR="001A53B0" w:rsidRPr="001039B7" w:rsidRDefault="001A53B0" w:rsidP="000323DE">
            <w:r>
              <w:t>Memory</w:t>
            </w:r>
          </w:p>
        </w:tc>
        <w:tc>
          <w:tcPr>
            <w:tcW w:w="2133" w:type="dxa"/>
          </w:tcPr>
          <w:p w14:paraId="1C7BC113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9" w:type="dxa"/>
          </w:tcPr>
          <w:p w14:paraId="52AAB8BD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5C4A6D5E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3" w:type="dxa"/>
          </w:tcPr>
          <w:p w14:paraId="7A7E0565" w14:textId="47928D7A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2E842957" w14:textId="77777777" w:rsidTr="001A5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2E58C37" w14:textId="77777777" w:rsidR="001A53B0" w:rsidRPr="001039B7" w:rsidRDefault="001A53B0" w:rsidP="000323DE">
            <w:r>
              <w:t>OS</w:t>
            </w:r>
          </w:p>
        </w:tc>
        <w:tc>
          <w:tcPr>
            <w:tcW w:w="2133" w:type="dxa"/>
          </w:tcPr>
          <w:p w14:paraId="0B40D447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9" w:type="dxa"/>
          </w:tcPr>
          <w:p w14:paraId="511C6768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2EF0E87F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3" w:type="dxa"/>
          </w:tcPr>
          <w:p w14:paraId="49B7E2CA" w14:textId="2E528624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70D9629B" w14:textId="77777777" w:rsidTr="001A5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F32ACCC" w14:textId="77777777" w:rsidR="001A53B0" w:rsidRPr="001039B7" w:rsidRDefault="001A53B0" w:rsidP="000323DE">
            <w:r>
              <w:lastRenderedPageBreak/>
              <w:t>Instance</w:t>
            </w:r>
          </w:p>
        </w:tc>
        <w:tc>
          <w:tcPr>
            <w:tcW w:w="2133" w:type="dxa"/>
          </w:tcPr>
          <w:p w14:paraId="761BDECE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EYES</w:t>
            </w:r>
          </w:p>
        </w:tc>
        <w:tc>
          <w:tcPr>
            <w:tcW w:w="1829" w:type="dxa"/>
          </w:tcPr>
          <w:p w14:paraId="263F76BB" w14:textId="6EEB19EA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EYES  WORLDCHECK</w:t>
            </w:r>
          </w:p>
        </w:tc>
        <w:tc>
          <w:tcPr>
            <w:tcW w:w="1685" w:type="dxa"/>
          </w:tcPr>
          <w:p w14:paraId="0002A8D7" w14:textId="44A8805C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EYES WORLDCHECK</w:t>
            </w:r>
          </w:p>
        </w:tc>
        <w:tc>
          <w:tcPr>
            <w:tcW w:w="1823" w:type="dxa"/>
          </w:tcPr>
          <w:p w14:paraId="59E9B512" w14:textId="77777777" w:rsidR="001A53B0" w:rsidRDefault="00455541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EYES</w:t>
            </w:r>
          </w:p>
          <w:p w14:paraId="6BBA9B01" w14:textId="75D45C70" w:rsidR="00455541" w:rsidRPr="001039B7" w:rsidRDefault="00455541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WORLDCHECK</w:t>
            </w:r>
          </w:p>
        </w:tc>
      </w:tr>
      <w:tr w:rsidR="001A53B0" w:rsidRPr="001039B7" w14:paraId="461027DB" w14:textId="77777777" w:rsidTr="001A5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EA8CE37" w14:textId="77777777" w:rsidR="001A53B0" w:rsidRPr="001039B7" w:rsidRDefault="001A53B0" w:rsidP="000323DE">
            <w:r>
              <w:t>Database version</w:t>
            </w:r>
          </w:p>
        </w:tc>
        <w:tc>
          <w:tcPr>
            <w:tcW w:w="2133" w:type="dxa"/>
          </w:tcPr>
          <w:p w14:paraId="0CFC0234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F3B">
              <w:t>MS SQL Server 2019 (RTM-CU8-GDR) Express Edition</w:t>
            </w:r>
          </w:p>
        </w:tc>
        <w:tc>
          <w:tcPr>
            <w:tcW w:w="1829" w:type="dxa"/>
          </w:tcPr>
          <w:p w14:paraId="3AED3FC9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762C6486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3" w:type="dxa"/>
          </w:tcPr>
          <w:p w14:paraId="3AB4D305" w14:textId="0113F861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53B0" w:rsidRPr="001039B7" w14:paraId="0467824A" w14:textId="77777777" w:rsidTr="001A5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4D5C982" w14:textId="77777777" w:rsidR="001A53B0" w:rsidRPr="001039B7" w:rsidRDefault="001A53B0" w:rsidP="000323DE">
            <w:r>
              <w:t>Dependencies</w:t>
            </w:r>
          </w:p>
        </w:tc>
        <w:tc>
          <w:tcPr>
            <w:tcW w:w="2133" w:type="dxa"/>
          </w:tcPr>
          <w:p w14:paraId="48A06EF8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9" w:type="dxa"/>
          </w:tcPr>
          <w:p w14:paraId="4DCE0BEA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06D33238" w14:textId="77777777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3" w:type="dxa"/>
          </w:tcPr>
          <w:p w14:paraId="74ABF874" w14:textId="201954B4" w:rsidR="001A53B0" w:rsidRPr="001039B7" w:rsidRDefault="001A53B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FE0603" w14:textId="77777777" w:rsidR="004E36FF" w:rsidRDefault="004E36FF" w:rsidP="004E36FF">
      <w:pPr>
        <w:pStyle w:val="Paragraph"/>
      </w:pPr>
      <w:bookmarkStart w:id="30" w:name="_Toc324861522"/>
    </w:p>
    <w:p w14:paraId="59394C3F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File systems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78C0B8A0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062EFEB5" w14:textId="77777777" w:rsidR="004E36FF" w:rsidRPr="001039B7" w:rsidRDefault="004E36FF" w:rsidP="000323DE">
            <w:r w:rsidRPr="001039B7">
              <w:t>Server</w:t>
            </w:r>
            <w:r>
              <w:t xml:space="preserve"> names</w:t>
            </w:r>
          </w:p>
        </w:tc>
        <w:tc>
          <w:tcPr>
            <w:tcW w:w="2321" w:type="dxa"/>
          </w:tcPr>
          <w:p w14:paraId="53EE15DB" w14:textId="77777777" w:rsidR="004E36FF" w:rsidRPr="001039B7" w:rsidRDefault="004E36FF" w:rsidP="000323DE">
            <w:r w:rsidRPr="001039B7">
              <w:t>Volume</w:t>
            </w:r>
          </w:p>
        </w:tc>
        <w:tc>
          <w:tcPr>
            <w:tcW w:w="2322" w:type="dxa"/>
          </w:tcPr>
          <w:p w14:paraId="6FC963EC" w14:textId="77777777" w:rsidR="004E36FF" w:rsidRPr="001039B7" w:rsidRDefault="004E36FF" w:rsidP="000323DE">
            <w:r w:rsidRPr="001039B7">
              <w:t>Size</w:t>
            </w:r>
          </w:p>
        </w:tc>
        <w:tc>
          <w:tcPr>
            <w:tcW w:w="2322" w:type="dxa"/>
          </w:tcPr>
          <w:p w14:paraId="1C0B4E1F" w14:textId="77777777" w:rsidR="004E36FF" w:rsidRPr="001039B7" w:rsidRDefault="004E36FF" w:rsidP="000323DE">
            <w:r w:rsidRPr="001039B7">
              <w:t>Purpose</w:t>
            </w:r>
          </w:p>
        </w:tc>
      </w:tr>
      <w:tr w:rsidR="004E36FF" w:rsidRPr="001039B7" w14:paraId="44D9A608" w14:textId="77777777" w:rsidTr="000323DE">
        <w:tc>
          <w:tcPr>
            <w:tcW w:w="2321" w:type="dxa"/>
          </w:tcPr>
          <w:p w14:paraId="1477C944" w14:textId="77777777" w:rsidR="004E36FF" w:rsidRPr="001039B7" w:rsidRDefault="004E36FF" w:rsidP="000323DE"/>
        </w:tc>
        <w:tc>
          <w:tcPr>
            <w:tcW w:w="2321" w:type="dxa"/>
          </w:tcPr>
          <w:p w14:paraId="5270E1FC" w14:textId="77777777" w:rsidR="004E36FF" w:rsidRPr="001039B7" w:rsidRDefault="004E36FF" w:rsidP="000323DE">
            <w:r w:rsidRPr="001039B7">
              <w:t>e.g. F:</w:t>
            </w:r>
          </w:p>
        </w:tc>
        <w:tc>
          <w:tcPr>
            <w:tcW w:w="2322" w:type="dxa"/>
          </w:tcPr>
          <w:p w14:paraId="4F9A67CC" w14:textId="77777777" w:rsidR="004E36FF" w:rsidRPr="001039B7" w:rsidRDefault="004E36FF" w:rsidP="000323DE">
            <w:r w:rsidRPr="001039B7">
              <w:t>e.g. 50MB</w:t>
            </w:r>
          </w:p>
        </w:tc>
        <w:tc>
          <w:tcPr>
            <w:tcW w:w="2322" w:type="dxa"/>
          </w:tcPr>
          <w:p w14:paraId="718CE27C" w14:textId="77777777" w:rsidR="004E36FF" w:rsidRPr="001039B7" w:rsidRDefault="004E36FF" w:rsidP="000323DE">
            <w:r w:rsidRPr="001039B7">
              <w:t>e.g. logging</w:t>
            </w:r>
          </w:p>
        </w:tc>
      </w:tr>
      <w:tr w:rsidR="004E36FF" w:rsidRPr="001039B7" w14:paraId="6880E18B" w14:textId="77777777" w:rsidTr="000323DE">
        <w:tc>
          <w:tcPr>
            <w:tcW w:w="2321" w:type="dxa"/>
          </w:tcPr>
          <w:p w14:paraId="6CC36BD4" w14:textId="77777777" w:rsidR="004E36FF" w:rsidRPr="001039B7" w:rsidRDefault="004E36FF" w:rsidP="000323DE"/>
        </w:tc>
        <w:tc>
          <w:tcPr>
            <w:tcW w:w="2321" w:type="dxa"/>
          </w:tcPr>
          <w:p w14:paraId="200C8593" w14:textId="77777777" w:rsidR="004E36FF" w:rsidRPr="001039B7" w:rsidRDefault="004E36FF" w:rsidP="000323DE"/>
        </w:tc>
        <w:tc>
          <w:tcPr>
            <w:tcW w:w="2322" w:type="dxa"/>
          </w:tcPr>
          <w:p w14:paraId="1B6D1F10" w14:textId="77777777" w:rsidR="004E36FF" w:rsidRPr="001039B7" w:rsidRDefault="004E36FF" w:rsidP="000323DE"/>
        </w:tc>
        <w:tc>
          <w:tcPr>
            <w:tcW w:w="2322" w:type="dxa"/>
          </w:tcPr>
          <w:p w14:paraId="444D674E" w14:textId="77777777" w:rsidR="004E36FF" w:rsidRPr="001039B7" w:rsidRDefault="004E36FF" w:rsidP="000323DE"/>
        </w:tc>
      </w:tr>
    </w:tbl>
    <w:p w14:paraId="335972E7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31" w:name="_Toc324861530"/>
      <w:r>
        <w:t>File shares</w:t>
      </w:r>
      <w:bookmarkEnd w:id="31"/>
      <w:r w:rsidR="009B72EE">
        <w:t xml:space="preserve"> 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4644"/>
      </w:tblGrid>
      <w:tr w:rsidR="004E36FF" w14:paraId="49B98241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0999E6DB" w14:textId="77777777" w:rsidR="004E36FF" w:rsidRPr="00260F23" w:rsidRDefault="004E36FF" w:rsidP="000323DE">
            <w:r>
              <w:t>Server names</w:t>
            </w:r>
          </w:p>
        </w:tc>
        <w:tc>
          <w:tcPr>
            <w:tcW w:w="2321" w:type="dxa"/>
          </w:tcPr>
          <w:p w14:paraId="703A185A" w14:textId="77777777" w:rsidR="004E36FF" w:rsidRPr="00907B85" w:rsidRDefault="004E36FF" w:rsidP="000323DE">
            <w:pPr>
              <w:rPr>
                <w:b w:val="0"/>
              </w:rPr>
            </w:pPr>
            <w:r>
              <w:t>Shared path</w:t>
            </w:r>
          </w:p>
        </w:tc>
        <w:tc>
          <w:tcPr>
            <w:tcW w:w="4644" w:type="dxa"/>
          </w:tcPr>
          <w:p w14:paraId="7FC528C1" w14:textId="77777777" w:rsidR="004E36FF" w:rsidRPr="00907B85" w:rsidRDefault="004E36FF" w:rsidP="000323DE">
            <w:pPr>
              <w:rPr>
                <w:b w:val="0"/>
              </w:rPr>
            </w:pPr>
            <w:r>
              <w:t>Share name</w:t>
            </w:r>
          </w:p>
        </w:tc>
      </w:tr>
      <w:tr w:rsidR="004E36FF" w:rsidRPr="001039B7" w14:paraId="0D51A6AB" w14:textId="77777777" w:rsidTr="000323DE">
        <w:tc>
          <w:tcPr>
            <w:tcW w:w="2321" w:type="dxa"/>
          </w:tcPr>
          <w:p w14:paraId="6CC6C11E" w14:textId="77777777" w:rsidR="004E36FF" w:rsidRPr="001039B7" w:rsidRDefault="004E36FF" w:rsidP="000323DE"/>
        </w:tc>
        <w:tc>
          <w:tcPr>
            <w:tcW w:w="2321" w:type="dxa"/>
          </w:tcPr>
          <w:p w14:paraId="1FEB7D02" w14:textId="77777777" w:rsidR="004E36FF" w:rsidRPr="001039B7" w:rsidRDefault="004E36FF" w:rsidP="000323DE"/>
        </w:tc>
        <w:tc>
          <w:tcPr>
            <w:tcW w:w="4644" w:type="dxa"/>
          </w:tcPr>
          <w:p w14:paraId="282778CA" w14:textId="77777777" w:rsidR="004E36FF" w:rsidRPr="001039B7" w:rsidRDefault="004E36FF" w:rsidP="000323DE"/>
        </w:tc>
      </w:tr>
      <w:tr w:rsidR="004E36FF" w:rsidRPr="001039B7" w14:paraId="0388E6B0" w14:textId="77777777" w:rsidTr="000323DE">
        <w:tc>
          <w:tcPr>
            <w:tcW w:w="2321" w:type="dxa"/>
          </w:tcPr>
          <w:p w14:paraId="107393F7" w14:textId="77777777" w:rsidR="004E36FF" w:rsidRPr="001039B7" w:rsidRDefault="004E36FF" w:rsidP="000323DE"/>
        </w:tc>
        <w:tc>
          <w:tcPr>
            <w:tcW w:w="2321" w:type="dxa"/>
          </w:tcPr>
          <w:p w14:paraId="3D0013CB" w14:textId="77777777" w:rsidR="004E36FF" w:rsidRPr="001039B7" w:rsidRDefault="004E36FF" w:rsidP="000323DE"/>
        </w:tc>
        <w:tc>
          <w:tcPr>
            <w:tcW w:w="4644" w:type="dxa"/>
          </w:tcPr>
          <w:p w14:paraId="47041AE7" w14:textId="77777777" w:rsidR="004E36FF" w:rsidRPr="001039B7" w:rsidRDefault="004E36FF" w:rsidP="000323DE"/>
        </w:tc>
      </w:tr>
    </w:tbl>
    <w:p w14:paraId="3606AE74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4644"/>
      </w:tblGrid>
      <w:tr w:rsidR="004E36FF" w14:paraId="3A421E71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395F5AAD" w14:textId="77777777" w:rsidR="004E36FF" w:rsidRPr="00260F23" w:rsidRDefault="004E36FF" w:rsidP="000323DE">
            <w:r>
              <w:t>Share name</w:t>
            </w:r>
          </w:p>
        </w:tc>
        <w:tc>
          <w:tcPr>
            <w:tcW w:w="2321" w:type="dxa"/>
          </w:tcPr>
          <w:p w14:paraId="1A268414" w14:textId="77777777" w:rsidR="004E36FF" w:rsidRPr="00907B85" w:rsidRDefault="004E36FF" w:rsidP="000323DE">
            <w:pPr>
              <w:rPr>
                <w:b w:val="0"/>
              </w:rPr>
            </w:pPr>
            <w:r>
              <w:t>Users / groups</w:t>
            </w:r>
          </w:p>
        </w:tc>
        <w:tc>
          <w:tcPr>
            <w:tcW w:w="4644" w:type="dxa"/>
          </w:tcPr>
          <w:p w14:paraId="52A5B5F3" w14:textId="77777777" w:rsidR="004E36FF" w:rsidRPr="00907B85" w:rsidRDefault="004E36FF" w:rsidP="000323DE">
            <w:pPr>
              <w:rPr>
                <w:b w:val="0"/>
              </w:rPr>
            </w:pPr>
            <w:r>
              <w:t>Permissions</w:t>
            </w:r>
          </w:p>
        </w:tc>
      </w:tr>
      <w:tr w:rsidR="004E36FF" w:rsidRPr="001039B7" w14:paraId="0365E8EA" w14:textId="77777777" w:rsidTr="000323DE">
        <w:tc>
          <w:tcPr>
            <w:tcW w:w="2321" w:type="dxa"/>
          </w:tcPr>
          <w:p w14:paraId="1596B5DC" w14:textId="77777777" w:rsidR="004E36FF" w:rsidRPr="001039B7" w:rsidRDefault="004E36FF" w:rsidP="000323DE"/>
        </w:tc>
        <w:tc>
          <w:tcPr>
            <w:tcW w:w="2321" w:type="dxa"/>
          </w:tcPr>
          <w:p w14:paraId="51CB8679" w14:textId="77777777" w:rsidR="004E36FF" w:rsidRPr="001039B7" w:rsidRDefault="004E36FF" w:rsidP="000323DE"/>
        </w:tc>
        <w:tc>
          <w:tcPr>
            <w:tcW w:w="4644" w:type="dxa"/>
          </w:tcPr>
          <w:p w14:paraId="07F2A9BA" w14:textId="77777777" w:rsidR="004E36FF" w:rsidRPr="001039B7" w:rsidRDefault="004E36FF" w:rsidP="000323DE"/>
        </w:tc>
      </w:tr>
      <w:tr w:rsidR="004E36FF" w:rsidRPr="001039B7" w14:paraId="59F993D4" w14:textId="77777777" w:rsidTr="000323DE">
        <w:tc>
          <w:tcPr>
            <w:tcW w:w="2321" w:type="dxa"/>
          </w:tcPr>
          <w:p w14:paraId="77A51027" w14:textId="77777777" w:rsidR="004E36FF" w:rsidRPr="001039B7" w:rsidRDefault="004E36FF" w:rsidP="000323DE"/>
        </w:tc>
        <w:tc>
          <w:tcPr>
            <w:tcW w:w="2321" w:type="dxa"/>
          </w:tcPr>
          <w:p w14:paraId="12699C63" w14:textId="77777777" w:rsidR="004E36FF" w:rsidRPr="001039B7" w:rsidRDefault="004E36FF" w:rsidP="000323DE"/>
        </w:tc>
        <w:tc>
          <w:tcPr>
            <w:tcW w:w="4644" w:type="dxa"/>
          </w:tcPr>
          <w:p w14:paraId="78A12AF3" w14:textId="77777777" w:rsidR="004E36FF" w:rsidRPr="001039B7" w:rsidRDefault="004E36FF" w:rsidP="000323DE"/>
        </w:tc>
      </w:tr>
    </w:tbl>
    <w:p w14:paraId="56A9070D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2" w:name="_Toc324861514"/>
      <w:bookmarkStart w:id="33" w:name="_Toc164241850"/>
      <w:bookmarkEnd w:id="30"/>
      <w:r w:rsidRPr="0017247D">
        <w:rPr>
          <w:color w:val="FF0000"/>
        </w:rPr>
        <w:t>Users, roles and groups</w:t>
      </w:r>
      <w:bookmarkEnd w:id="32"/>
      <w:bookmarkEnd w:id="33"/>
    </w:p>
    <w:p w14:paraId="2D80722A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Windows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93"/>
        <w:gridCol w:w="7193"/>
      </w:tblGrid>
      <w:tr w:rsidR="004E36FF" w:rsidRPr="001039B7" w14:paraId="7C9AA964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14:paraId="33A87313" w14:textId="77777777" w:rsidR="004E36FF" w:rsidRPr="001039B7" w:rsidRDefault="004E36FF" w:rsidP="000323DE">
            <w:r>
              <w:t>Username</w:t>
            </w:r>
          </w:p>
        </w:tc>
        <w:tc>
          <w:tcPr>
            <w:tcW w:w="7193" w:type="dxa"/>
          </w:tcPr>
          <w:p w14:paraId="6053741F" w14:textId="77777777"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14:paraId="501CCBE2" w14:textId="77777777" w:rsidTr="000323DE">
        <w:tc>
          <w:tcPr>
            <w:tcW w:w="2093" w:type="dxa"/>
          </w:tcPr>
          <w:p w14:paraId="54616341" w14:textId="77777777" w:rsidR="004E36FF" w:rsidRPr="001039B7" w:rsidRDefault="004E36FF" w:rsidP="000323DE"/>
        </w:tc>
        <w:tc>
          <w:tcPr>
            <w:tcW w:w="7193" w:type="dxa"/>
          </w:tcPr>
          <w:p w14:paraId="37298D41" w14:textId="77777777" w:rsidR="004E36FF" w:rsidRPr="001039B7" w:rsidRDefault="004E36FF" w:rsidP="000323DE"/>
        </w:tc>
      </w:tr>
      <w:tr w:rsidR="004E36FF" w:rsidRPr="001039B7" w14:paraId="6004D17F" w14:textId="77777777" w:rsidTr="000323DE">
        <w:tc>
          <w:tcPr>
            <w:tcW w:w="2093" w:type="dxa"/>
          </w:tcPr>
          <w:p w14:paraId="7BC66BB3" w14:textId="77777777" w:rsidR="004E36FF" w:rsidRPr="001039B7" w:rsidRDefault="004E36FF" w:rsidP="000323DE"/>
        </w:tc>
        <w:tc>
          <w:tcPr>
            <w:tcW w:w="7193" w:type="dxa"/>
          </w:tcPr>
          <w:p w14:paraId="061EA0A0" w14:textId="77777777" w:rsidR="004E36FF" w:rsidRPr="001039B7" w:rsidRDefault="004E36FF" w:rsidP="000323DE"/>
        </w:tc>
      </w:tr>
    </w:tbl>
    <w:p w14:paraId="33E5D7E5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2340"/>
        <w:gridCol w:w="4858"/>
      </w:tblGrid>
      <w:tr w:rsidR="004E36FF" w:rsidRPr="001039B7" w14:paraId="563CFBB5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14:paraId="13982F1B" w14:textId="77777777" w:rsidR="004E36FF" w:rsidRPr="001039B7" w:rsidRDefault="004E36FF" w:rsidP="000323DE">
            <w:r w:rsidRPr="001039B7">
              <w:t>Group Name</w:t>
            </w:r>
          </w:p>
        </w:tc>
        <w:tc>
          <w:tcPr>
            <w:tcW w:w="2340" w:type="dxa"/>
          </w:tcPr>
          <w:p w14:paraId="5053DA27" w14:textId="77777777" w:rsidR="004E36FF" w:rsidRPr="001039B7" w:rsidRDefault="004E36FF" w:rsidP="000323DE">
            <w:r w:rsidRPr="001039B7">
              <w:t>Members</w:t>
            </w:r>
          </w:p>
        </w:tc>
        <w:tc>
          <w:tcPr>
            <w:tcW w:w="4858" w:type="dxa"/>
          </w:tcPr>
          <w:p w14:paraId="3BE4DE9D" w14:textId="77777777"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14:paraId="064DB1AC" w14:textId="77777777" w:rsidTr="000323DE">
        <w:tc>
          <w:tcPr>
            <w:tcW w:w="2088" w:type="dxa"/>
          </w:tcPr>
          <w:p w14:paraId="7C914450" w14:textId="77777777" w:rsidR="004E36FF" w:rsidRPr="001039B7" w:rsidRDefault="004E36FF" w:rsidP="000323DE"/>
        </w:tc>
        <w:tc>
          <w:tcPr>
            <w:tcW w:w="2340" w:type="dxa"/>
          </w:tcPr>
          <w:p w14:paraId="6BF6B10A" w14:textId="77777777" w:rsidR="004E36FF" w:rsidRPr="001039B7" w:rsidRDefault="004E36FF" w:rsidP="000323DE"/>
        </w:tc>
        <w:tc>
          <w:tcPr>
            <w:tcW w:w="4858" w:type="dxa"/>
          </w:tcPr>
          <w:p w14:paraId="71F2AFC3" w14:textId="77777777" w:rsidR="004E36FF" w:rsidRPr="001039B7" w:rsidRDefault="004E36FF" w:rsidP="000323DE"/>
        </w:tc>
      </w:tr>
      <w:tr w:rsidR="004E36FF" w:rsidRPr="001039B7" w14:paraId="07FA3EBD" w14:textId="77777777" w:rsidTr="000323DE">
        <w:tc>
          <w:tcPr>
            <w:tcW w:w="2088" w:type="dxa"/>
          </w:tcPr>
          <w:p w14:paraId="6DA5C143" w14:textId="77777777" w:rsidR="004E36FF" w:rsidRPr="001039B7" w:rsidRDefault="004E36FF" w:rsidP="000323DE"/>
        </w:tc>
        <w:tc>
          <w:tcPr>
            <w:tcW w:w="2340" w:type="dxa"/>
          </w:tcPr>
          <w:p w14:paraId="0AF426DF" w14:textId="77777777" w:rsidR="004E36FF" w:rsidRPr="001039B7" w:rsidRDefault="004E36FF" w:rsidP="000323DE"/>
        </w:tc>
        <w:tc>
          <w:tcPr>
            <w:tcW w:w="4858" w:type="dxa"/>
          </w:tcPr>
          <w:p w14:paraId="5383F27B" w14:textId="77777777" w:rsidR="004E36FF" w:rsidRPr="001039B7" w:rsidRDefault="004E36FF" w:rsidP="000323DE"/>
        </w:tc>
      </w:tr>
    </w:tbl>
    <w:p w14:paraId="26459B46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34" w:name="_Toc324861515"/>
      <w:r>
        <w:t>SQL Server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7198"/>
      </w:tblGrid>
      <w:tr w:rsidR="004E36FF" w:rsidRPr="001039B7" w14:paraId="2A14993F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14:paraId="57629243" w14:textId="77777777" w:rsidR="004E36FF" w:rsidRPr="001039B7" w:rsidRDefault="004E36FF" w:rsidP="000323DE">
            <w:r>
              <w:t>Database</w:t>
            </w:r>
          </w:p>
        </w:tc>
        <w:tc>
          <w:tcPr>
            <w:tcW w:w="7198" w:type="dxa"/>
          </w:tcPr>
          <w:p w14:paraId="7B91F944" w14:textId="77777777"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14:paraId="17959ACC" w14:textId="77777777" w:rsidTr="000323DE">
        <w:tc>
          <w:tcPr>
            <w:tcW w:w="2088" w:type="dxa"/>
          </w:tcPr>
          <w:p w14:paraId="7347BCF5" w14:textId="77777777" w:rsidR="004E36FF" w:rsidRPr="001039B7" w:rsidRDefault="004E36FF" w:rsidP="000323DE"/>
        </w:tc>
        <w:tc>
          <w:tcPr>
            <w:tcW w:w="7198" w:type="dxa"/>
          </w:tcPr>
          <w:p w14:paraId="2228F040" w14:textId="77777777" w:rsidR="004E36FF" w:rsidRPr="001039B7" w:rsidRDefault="004E36FF" w:rsidP="000323DE"/>
        </w:tc>
      </w:tr>
      <w:tr w:rsidR="004E36FF" w:rsidRPr="001039B7" w14:paraId="76DE0804" w14:textId="77777777" w:rsidTr="000323DE">
        <w:tc>
          <w:tcPr>
            <w:tcW w:w="2088" w:type="dxa"/>
          </w:tcPr>
          <w:p w14:paraId="61604BE4" w14:textId="77777777" w:rsidR="004E36FF" w:rsidRPr="001039B7" w:rsidRDefault="004E36FF" w:rsidP="000323DE"/>
        </w:tc>
        <w:tc>
          <w:tcPr>
            <w:tcW w:w="7198" w:type="dxa"/>
          </w:tcPr>
          <w:p w14:paraId="464C441E" w14:textId="77777777" w:rsidR="004E36FF" w:rsidRPr="001039B7" w:rsidRDefault="004E36FF" w:rsidP="000323DE"/>
        </w:tc>
      </w:tr>
    </w:tbl>
    <w:p w14:paraId="3EE6687B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7198"/>
      </w:tblGrid>
      <w:tr w:rsidR="004E36FF" w:rsidRPr="001039B7" w14:paraId="7D8E29A4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14:paraId="2843073C" w14:textId="77777777" w:rsidR="004E36FF" w:rsidRPr="001039B7" w:rsidRDefault="004E36FF" w:rsidP="000323DE">
            <w:r>
              <w:t>Login</w:t>
            </w:r>
          </w:p>
        </w:tc>
        <w:tc>
          <w:tcPr>
            <w:tcW w:w="7198" w:type="dxa"/>
          </w:tcPr>
          <w:p w14:paraId="2E794664" w14:textId="77777777"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14:paraId="132040AA" w14:textId="77777777" w:rsidTr="000323DE">
        <w:tc>
          <w:tcPr>
            <w:tcW w:w="2088" w:type="dxa"/>
          </w:tcPr>
          <w:p w14:paraId="51E06513" w14:textId="77777777" w:rsidR="004E36FF" w:rsidRPr="001039B7" w:rsidRDefault="004E36FF" w:rsidP="000323DE"/>
        </w:tc>
        <w:tc>
          <w:tcPr>
            <w:tcW w:w="7198" w:type="dxa"/>
          </w:tcPr>
          <w:p w14:paraId="28926458" w14:textId="77777777" w:rsidR="004E36FF" w:rsidRPr="001039B7" w:rsidRDefault="004E36FF" w:rsidP="000323DE"/>
        </w:tc>
      </w:tr>
      <w:tr w:rsidR="004E36FF" w:rsidRPr="001039B7" w14:paraId="01BFE9C5" w14:textId="77777777" w:rsidTr="000323DE">
        <w:tc>
          <w:tcPr>
            <w:tcW w:w="2088" w:type="dxa"/>
          </w:tcPr>
          <w:p w14:paraId="575D722D" w14:textId="77777777" w:rsidR="004E36FF" w:rsidRPr="001039B7" w:rsidRDefault="004E36FF" w:rsidP="000323DE"/>
        </w:tc>
        <w:tc>
          <w:tcPr>
            <w:tcW w:w="7198" w:type="dxa"/>
          </w:tcPr>
          <w:p w14:paraId="36F21FEF" w14:textId="77777777" w:rsidR="004E36FF" w:rsidRPr="001039B7" w:rsidRDefault="004E36FF" w:rsidP="000323DE"/>
        </w:tc>
      </w:tr>
    </w:tbl>
    <w:p w14:paraId="3A77EB28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2340"/>
        <w:gridCol w:w="4858"/>
      </w:tblGrid>
      <w:tr w:rsidR="004E36FF" w:rsidRPr="001039B7" w14:paraId="2BCB38B0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14:paraId="2585270A" w14:textId="77777777" w:rsidR="004E36FF" w:rsidRPr="001039B7" w:rsidRDefault="004E36FF" w:rsidP="000323DE">
            <w:r>
              <w:t>Database User</w:t>
            </w:r>
          </w:p>
        </w:tc>
        <w:tc>
          <w:tcPr>
            <w:tcW w:w="2340" w:type="dxa"/>
          </w:tcPr>
          <w:p w14:paraId="00377C62" w14:textId="77777777" w:rsidR="004E36FF" w:rsidRPr="001039B7" w:rsidRDefault="004E36FF" w:rsidP="000323DE">
            <w:r>
              <w:t>Database</w:t>
            </w:r>
          </w:p>
        </w:tc>
        <w:tc>
          <w:tcPr>
            <w:tcW w:w="4858" w:type="dxa"/>
          </w:tcPr>
          <w:p w14:paraId="6BAB7598" w14:textId="77777777" w:rsidR="004E36FF" w:rsidRPr="001039B7" w:rsidRDefault="004E36FF" w:rsidP="000323DE">
            <w:r>
              <w:t>Mapped roles</w:t>
            </w:r>
          </w:p>
        </w:tc>
      </w:tr>
      <w:tr w:rsidR="004E36FF" w:rsidRPr="001039B7" w14:paraId="1B85AE98" w14:textId="77777777" w:rsidTr="000323DE">
        <w:tc>
          <w:tcPr>
            <w:tcW w:w="2088" w:type="dxa"/>
          </w:tcPr>
          <w:p w14:paraId="2E4A9287" w14:textId="77777777" w:rsidR="004E36FF" w:rsidRPr="001039B7" w:rsidRDefault="004E36FF" w:rsidP="000323DE"/>
        </w:tc>
        <w:tc>
          <w:tcPr>
            <w:tcW w:w="2340" w:type="dxa"/>
          </w:tcPr>
          <w:p w14:paraId="7DE40FAB" w14:textId="77777777" w:rsidR="004E36FF" w:rsidRPr="001039B7" w:rsidRDefault="004E36FF" w:rsidP="000323DE"/>
        </w:tc>
        <w:tc>
          <w:tcPr>
            <w:tcW w:w="4858" w:type="dxa"/>
          </w:tcPr>
          <w:p w14:paraId="313A1007" w14:textId="77777777" w:rsidR="004E36FF" w:rsidRPr="001039B7" w:rsidRDefault="004E36FF" w:rsidP="000323DE"/>
        </w:tc>
      </w:tr>
      <w:tr w:rsidR="004E36FF" w:rsidRPr="001039B7" w14:paraId="60CB0433" w14:textId="77777777" w:rsidTr="000323DE">
        <w:tc>
          <w:tcPr>
            <w:tcW w:w="2088" w:type="dxa"/>
          </w:tcPr>
          <w:p w14:paraId="7287ACB8" w14:textId="77777777" w:rsidR="004E36FF" w:rsidRPr="001039B7" w:rsidRDefault="004E36FF" w:rsidP="000323DE"/>
        </w:tc>
        <w:tc>
          <w:tcPr>
            <w:tcW w:w="2340" w:type="dxa"/>
          </w:tcPr>
          <w:p w14:paraId="59FA1530" w14:textId="77777777" w:rsidR="004E36FF" w:rsidRPr="001039B7" w:rsidRDefault="004E36FF" w:rsidP="000323DE"/>
        </w:tc>
        <w:tc>
          <w:tcPr>
            <w:tcW w:w="4858" w:type="dxa"/>
          </w:tcPr>
          <w:p w14:paraId="6A0BC680" w14:textId="77777777" w:rsidR="004E36FF" w:rsidRPr="001039B7" w:rsidRDefault="004E36FF" w:rsidP="000323DE"/>
        </w:tc>
      </w:tr>
    </w:tbl>
    <w:p w14:paraId="676D015A" w14:textId="77777777"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4E36FF" w:rsidRPr="001039B7" w14:paraId="5E32413D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5" w:type="dxa"/>
          </w:tcPr>
          <w:p w14:paraId="5BD9B7F4" w14:textId="77777777" w:rsidR="004E36FF" w:rsidRPr="001039B7" w:rsidRDefault="004E36FF" w:rsidP="000323DE">
            <w:r>
              <w:t>Linked server</w:t>
            </w:r>
          </w:p>
        </w:tc>
        <w:tc>
          <w:tcPr>
            <w:tcW w:w="3095" w:type="dxa"/>
          </w:tcPr>
          <w:p w14:paraId="4A72F8D0" w14:textId="77777777" w:rsidR="004E36FF" w:rsidRPr="001039B7" w:rsidRDefault="004E36FF" w:rsidP="000323DE">
            <w:r>
              <w:t>Source database</w:t>
            </w:r>
          </w:p>
        </w:tc>
        <w:tc>
          <w:tcPr>
            <w:tcW w:w="3096" w:type="dxa"/>
          </w:tcPr>
          <w:p w14:paraId="37C00FFD" w14:textId="77777777" w:rsidR="004E36FF" w:rsidRPr="001039B7" w:rsidRDefault="004E36FF" w:rsidP="000323DE">
            <w:r>
              <w:t>Source user</w:t>
            </w:r>
          </w:p>
        </w:tc>
      </w:tr>
      <w:tr w:rsidR="004E36FF" w:rsidRPr="001039B7" w14:paraId="1350091C" w14:textId="77777777" w:rsidTr="000323DE">
        <w:tc>
          <w:tcPr>
            <w:tcW w:w="3095" w:type="dxa"/>
          </w:tcPr>
          <w:p w14:paraId="48FDA351" w14:textId="77777777" w:rsidR="004E36FF" w:rsidRPr="001039B7" w:rsidRDefault="004E36FF" w:rsidP="000323DE"/>
        </w:tc>
        <w:tc>
          <w:tcPr>
            <w:tcW w:w="3095" w:type="dxa"/>
          </w:tcPr>
          <w:p w14:paraId="456F3251" w14:textId="77777777" w:rsidR="004E36FF" w:rsidRPr="001039B7" w:rsidRDefault="004E36FF" w:rsidP="000323DE"/>
        </w:tc>
        <w:tc>
          <w:tcPr>
            <w:tcW w:w="3096" w:type="dxa"/>
          </w:tcPr>
          <w:p w14:paraId="55EA29BD" w14:textId="77777777" w:rsidR="004E36FF" w:rsidRPr="001039B7" w:rsidRDefault="004E36FF" w:rsidP="000323DE"/>
        </w:tc>
      </w:tr>
      <w:tr w:rsidR="004E36FF" w:rsidRPr="001039B7" w14:paraId="255EEA69" w14:textId="77777777" w:rsidTr="000323DE">
        <w:tc>
          <w:tcPr>
            <w:tcW w:w="3095" w:type="dxa"/>
          </w:tcPr>
          <w:p w14:paraId="007A3BA9" w14:textId="77777777" w:rsidR="004E36FF" w:rsidRPr="001039B7" w:rsidRDefault="004E36FF" w:rsidP="000323DE"/>
        </w:tc>
        <w:tc>
          <w:tcPr>
            <w:tcW w:w="3095" w:type="dxa"/>
          </w:tcPr>
          <w:p w14:paraId="6C4F769E" w14:textId="77777777" w:rsidR="004E36FF" w:rsidRPr="001039B7" w:rsidRDefault="004E36FF" w:rsidP="000323DE"/>
        </w:tc>
        <w:tc>
          <w:tcPr>
            <w:tcW w:w="3096" w:type="dxa"/>
          </w:tcPr>
          <w:p w14:paraId="3F867C64" w14:textId="77777777" w:rsidR="004E36FF" w:rsidRPr="001039B7" w:rsidRDefault="004E36FF" w:rsidP="000323DE"/>
        </w:tc>
      </w:tr>
    </w:tbl>
    <w:p w14:paraId="45538F11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5" w:name="_Toc324861544"/>
      <w:bookmarkStart w:id="36" w:name="_Toc164241851"/>
      <w:bookmarkEnd w:id="34"/>
      <w:r w:rsidRPr="0017247D">
        <w:rPr>
          <w:color w:val="FF0000"/>
        </w:rPr>
        <w:t>Firewall configuration</w:t>
      </w:r>
      <w:bookmarkEnd w:id="35"/>
      <w:bookmarkEnd w:id="36"/>
    </w:p>
    <w:p w14:paraId="31A45F9C" w14:textId="77777777" w:rsidR="004E36FF" w:rsidRPr="003D596D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Palo Alto firewall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6BC04D79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09F4B4BF" w14:textId="77777777" w:rsidR="004E36FF" w:rsidRPr="001039B7" w:rsidRDefault="004E36FF" w:rsidP="000323DE">
            <w:r w:rsidRPr="001039B7">
              <w:t>Source</w:t>
            </w:r>
          </w:p>
        </w:tc>
        <w:tc>
          <w:tcPr>
            <w:tcW w:w="2321" w:type="dxa"/>
          </w:tcPr>
          <w:p w14:paraId="0BC6CB65" w14:textId="77777777" w:rsidR="004E36FF" w:rsidRPr="001039B7" w:rsidRDefault="004E36FF" w:rsidP="000323DE">
            <w:r w:rsidRPr="001039B7">
              <w:t>Destination</w:t>
            </w:r>
          </w:p>
        </w:tc>
        <w:tc>
          <w:tcPr>
            <w:tcW w:w="2322" w:type="dxa"/>
          </w:tcPr>
          <w:p w14:paraId="6475AA85" w14:textId="77777777" w:rsidR="004E36FF" w:rsidRPr="001039B7" w:rsidRDefault="004E36FF" w:rsidP="000323DE">
            <w:r w:rsidRPr="001039B7">
              <w:t>Port</w:t>
            </w:r>
          </w:p>
        </w:tc>
        <w:tc>
          <w:tcPr>
            <w:tcW w:w="2322" w:type="dxa"/>
          </w:tcPr>
          <w:p w14:paraId="111B9F70" w14:textId="77777777" w:rsidR="004E36FF" w:rsidRPr="001039B7" w:rsidRDefault="004E36FF" w:rsidP="000323DE">
            <w:r w:rsidRPr="001039B7">
              <w:t>Protocol</w:t>
            </w:r>
          </w:p>
        </w:tc>
      </w:tr>
      <w:tr w:rsidR="004E36FF" w:rsidRPr="001039B7" w14:paraId="6CDD8238" w14:textId="77777777" w:rsidTr="000323DE">
        <w:tc>
          <w:tcPr>
            <w:tcW w:w="2321" w:type="dxa"/>
          </w:tcPr>
          <w:p w14:paraId="4B69073A" w14:textId="77777777" w:rsidR="004E36FF" w:rsidRPr="001039B7" w:rsidRDefault="004E36FF" w:rsidP="000323DE"/>
        </w:tc>
        <w:tc>
          <w:tcPr>
            <w:tcW w:w="2321" w:type="dxa"/>
          </w:tcPr>
          <w:p w14:paraId="1747280B" w14:textId="77777777" w:rsidR="004E36FF" w:rsidRPr="001039B7" w:rsidRDefault="004E36FF" w:rsidP="000323DE"/>
        </w:tc>
        <w:tc>
          <w:tcPr>
            <w:tcW w:w="2322" w:type="dxa"/>
          </w:tcPr>
          <w:p w14:paraId="1FD7FE06" w14:textId="77777777" w:rsidR="004E36FF" w:rsidRPr="001039B7" w:rsidRDefault="004E36FF" w:rsidP="000323DE"/>
        </w:tc>
        <w:tc>
          <w:tcPr>
            <w:tcW w:w="2322" w:type="dxa"/>
          </w:tcPr>
          <w:p w14:paraId="3C38DF5B" w14:textId="77777777" w:rsidR="004E36FF" w:rsidRPr="001039B7" w:rsidRDefault="004E36FF" w:rsidP="000323DE"/>
        </w:tc>
      </w:tr>
      <w:tr w:rsidR="004E36FF" w:rsidRPr="001039B7" w14:paraId="6C5AAF3C" w14:textId="77777777" w:rsidTr="000323DE">
        <w:tc>
          <w:tcPr>
            <w:tcW w:w="2321" w:type="dxa"/>
          </w:tcPr>
          <w:p w14:paraId="08D98839" w14:textId="77777777" w:rsidR="004E36FF" w:rsidRPr="001039B7" w:rsidRDefault="004E36FF" w:rsidP="000323DE"/>
        </w:tc>
        <w:tc>
          <w:tcPr>
            <w:tcW w:w="2321" w:type="dxa"/>
          </w:tcPr>
          <w:p w14:paraId="1C4B9926" w14:textId="77777777" w:rsidR="004E36FF" w:rsidRPr="001039B7" w:rsidRDefault="004E36FF" w:rsidP="000323DE"/>
        </w:tc>
        <w:tc>
          <w:tcPr>
            <w:tcW w:w="2322" w:type="dxa"/>
          </w:tcPr>
          <w:p w14:paraId="1B3F0140" w14:textId="77777777" w:rsidR="004E36FF" w:rsidRPr="001039B7" w:rsidRDefault="004E36FF" w:rsidP="000323DE"/>
        </w:tc>
        <w:tc>
          <w:tcPr>
            <w:tcW w:w="2322" w:type="dxa"/>
          </w:tcPr>
          <w:p w14:paraId="5B1FC1CD" w14:textId="77777777" w:rsidR="004E36FF" w:rsidRPr="001039B7" w:rsidRDefault="004E36FF" w:rsidP="000323DE"/>
        </w:tc>
      </w:tr>
    </w:tbl>
    <w:p w14:paraId="6E0181DC" w14:textId="77777777" w:rsidR="004E36FF" w:rsidRPr="003D596D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F5 firewall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52878E79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4ADFD8DF" w14:textId="77777777" w:rsidR="004E36FF" w:rsidRPr="001039B7" w:rsidRDefault="004E36FF" w:rsidP="000323DE">
            <w:r w:rsidRPr="001039B7">
              <w:t>Source</w:t>
            </w:r>
          </w:p>
        </w:tc>
        <w:tc>
          <w:tcPr>
            <w:tcW w:w="2321" w:type="dxa"/>
          </w:tcPr>
          <w:p w14:paraId="088FB7E9" w14:textId="77777777" w:rsidR="004E36FF" w:rsidRPr="001039B7" w:rsidRDefault="004E36FF" w:rsidP="000323DE">
            <w:r w:rsidRPr="001039B7">
              <w:t>Destination</w:t>
            </w:r>
          </w:p>
        </w:tc>
        <w:tc>
          <w:tcPr>
            <w:tcW w:w="2322" w:type="dxa"/>
          </w:tcPr>
          <w:p w14:paraId="0C8F1168" w14:textId="77777777" w:rsidR="004E36FF" w:rsidRPr="001039B7" w:rsidRDefault="004E36FF" w:rsidP="000323DE">
            <w:r w:rsidRPr="001039B7">
              <w:t>Port</w:t>
            </w:r>
          </w:p>
        </w:tc>
        <w:tc>
          <w:tcPr>
            <w:tcW w:w="2322" w:type="dxa"/>
          </w:tcPr>
          <w:p w14:paraId="679B7941" w14:textId="77777777" w:rsidR="004E36FF" w:rsidRPr="001039B7" w:rsidRDefault="004E36FF" w:rsidP="000323DE">
            <w:r w:rsidRPr="001039B7">
              <w:t>Protocol</w:t>
            </w:r>
          </w:p>
        </w:tc>
      </w:tr>
      <w:tr w:rsidR="004E36FF" w:rsidRPr="001039B7" w14:paraId="5D9F3ADE" w14:textId="77777777" w:rsidTr="000323DE">
        <w:tc>
          <w:tcPr>
            <w:tcW w:w="2321" w:type="dxa"/>
          </w:tcPr>
          <w:p w14:paraId="3571AC52" w14:textId="77777777" w:rsidR="004E36FF" w:rsidRPr="001039B7" w:rsidRDefault="004E36FF" w:rsidP="000323DE"/>
        </w:tc>
        <w:tc>
          <w:tcPr>
            <w:tcW w:w="2321" w:type="dxa"/>
          </w:tcPr>
          <w:p w14:paraId="64ECA2FF" w14:textId="77777777" w:rsidR="004E36FF" w:rsidRPr="001039B7" w:rsidRDefault="004E36FF" w:rsidP="000323DE"/>
        </w:tc>
        <w:tc>
          <w:tcPr>
            <w:tcW w:w="2322" w:type="dxa"/>
          </w:tcPr>
          <w:p w14:paraId="65360F57" w14:textId="77777777" w:rsidR="004E36FF" w:rsidRPr="001039B7" w:rsidRDefault="004E36FF" w:rsidP="000323DE"/>
        </w:tc>
        <w:tc>
          <w:tcPr>
            <w:tcW w:w="2322" w:type="dxa"/>
          </w:tcPr>
          <w:p w14:paraId="65F75C5D" w14:textId="77777777" w:rsidR="004E36FF" w:rsidRPr="001039B7" w:rsidRDefault="004E36FF" w:rsidP="000323DE"/>
        </w:tc>
      </w:tr>
      <w:tr w:rsidR="004E36FF" w:rsidRPr="001039B7" w14:paraId="53D86594" w14:textId="77777777" w:rsidTr="000323DE">
        <w:tc>
          <w:tcPr>
            <w:tcW w:w="2321" w:type="dxa"/>
          </w:tcPr>
          <w:p w14:paraId="40A243BF" w14:textId="77777777" w:rsidR="004E36FF" w:rsidRPr="001039B7" w:rsidRDefault="004E36FF" w:rsidP="000323DE"/>
        </w:tc>
        <w:tc>
          <w:tcPr>
            <w:tcW w:w="2321" w:type="dxa"/>
          </w:tcPr>
          <w:p w14:paraId="2C0DBBD9" w14:textId="77777777" w:rsidR="004E36FF" w:rsidRPr="001039B7" w:rsidRDefault="004E36FF" w:rsidP="000323DE"/>
        </w:tc>
        <w:tc>
          <w:tcPr>
            <w:tcW w:w="2322" w:type="dxa"/>
          </w:tcPr>
          <w:p w14:paraId="25EC35EC" w14:textId="77777777" w:rsidR="004E36FF" w:rsidRPr="001039B7" w:rsidRDefault="004E36FF" w:rsidP="000323DE"/>
        </w:tc>
        <w:tc>
          <w:tcPr>
            <w:tcW w:w="2322" w:type="dxa"/>
          </w:tcPr>
          <w:p w14:paraId="71DD5A26" w14:textId="77777777" w:rsidR="004E36FF" w:rsidRPr="001039B7" w:rsidRDefault="004E36FF" w:rsidP="000323DE"/>
        </w:tc>
      </w:tr>
    </w:tbl>
    <w:p w14:paraId="2FBDCFAF" w14:textId="77777777" w:rsidR="004E36FF" w:rsidRPr="003D596D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Windows firewall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14:paraId="52F42FAF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14:paraId="1FD53C26" w14:textId="77777777" w:rsidR="004E36FF" w:rsidRPr="001039B7" w:rsidRDefault="004E36FF" w:rsidP="000323DE">
            <w:r w:rsidRPr="001039B7">
              <w:t>Source</w:t>
            </w:r>
          </w:p>
        </w:tc>
        <w:tc>
          <w:tcPr>
            <w:tcW w:w="2321" w:type="dxa"/>
          </w:tcPr>
          <w:p w14:paraId="527153E6" w14:textId="77777777" w:rsidR="004E36FF" w:rsidRPr="001039B7" w:rsidRDefault="004E36FF" w:rsidP="000323DE">
            <w:r w:rsidRPr="001039B7">
              <w:t>Destination</w:t>
            </w:r>
          </w:p>
        </w:tc>
        <w:tc>
          <w:tcPr>
            <w:tcW w:w="2322" w:type="dxa"/>
          </w:tcPr>
          <w:p w14:paraId="60AC6D14" w14:textId="77777777" w:rsidR="004E36FF" w:rsidRPr="001039B7" w:rsidRDefault="004E36FF" w:rsidP="000323DE">
            <w:r w:rsidRPr="001039B7">
              <w:t>Port</w:t>
            </w:r>
          </w:p>
        </w:tc>
        <w:tc>
          <w:tcPr>
            <w:tcW w:w="2322" w:type="dxa"/>
          </w:tcPr>
          <w:p w14:paraId="51E17FE4" w14:textId="77777777" w:rsidR="004E36FF" w:rsidRPr="001039B7" w:rsidRDefault="004E36FF" w:rsidP="000323DE">
            <w:r w:rsidRPr="001039B7">
              <w:t>Protocol</w:t>
            </w:r>
          </w:p>
        </w:tc>
      </w:tr>
      <w:tr w:rsidR="004E36FF" w:rsidRPr="001039B7" w14:paraId="1A7E394E" w14:textId="77777777" w:rsidTr="000323DE">
        <w:tc>
          <w:tcPr>
            <w:tcW w:w="2321" w:type="dxa"/>
          </w:tcPr>
          <w:p w14:paraId="7CD62EF4" w14:textId="77777777" w:rsidR="004E36FF" w:rsidRPr="001039B7" w:rsidRDefault="004E36FF" w:rsidP="000323DE"/>
        </w:tc>
        <w:tc>
          <w:tcPr>
            <w:tcW w:w="2321" w:type="dxa"/>
          </w:tcPr>
          <w:p w14:paraId="3FD43370" w14:textId="77777777" w:rsidR="004E36FF" w:rsidRPr="001039B7" w:rsidRDefault="004E36FF" w:rsidP="000323DE"/>
        </w:tc>
        <w:tc>
          <w:tcPr>
            <w:tcW w:w="2322" w:type="dxa"/>
          </w:tcPr>
          <w:p w14:paraId="4AC61FA3" w14:textId="77777777" w:rsidR="004E36FF" w:rsidRPr="001039B7" w:rsidRDefault="004E36FF" w:rsidP="000323DE"/>
        </w:tc>
        <w:tc>
          <w:tcPr>
            <w:tcW w:w="2322" w:type="dxa"/>
          </w:tcPr>
          <w:p w14:paraId="2DB882CA" w14:textId="77777777" w:rsidR="004E36FF" w:rsidRPr="001039B7" w:rsidRDefault="004E36FF" w:rsidP="000323DE"/>
        </w:tc>
      </w:tr>
      <w:tr w:rsidR="004E36FF" w:rsidRPr="001039B7" w14:paraId="3FB37E85" w14:textId="77777777" w:rsidTr="000323DE">
        <w:tc>
          <w:tcPr>
            <w:tcW w:w="2321" w:type="dxa"/>
          </w:tcPr>
          <w:p w14:paraId="77692878" w14:textId="77777777" w:rsidR="004E36FF" w:rsidRPr="001039B7" w:rsidRDefault="004E36FF" w:rsidP="000323DE"/>
        </w:tc>
        <w:tc>
          <w:tcPr>
            <w:tcW w:w="2321" w:type="dxa"/>
          </w:tcPr>
          <w:p w14:paraId="18427A35" w14:textId="77777777" w:rsidR="004E36FF" w:rsidRPr="001039B7" w:rsidRDefault="004E36FF" w:rsidP="000323DE"/>
        </w:tc>
        <w:tc>
          <w:tcPr>
            <w:tcW w:w="2322" w:type="dxa"/>
          </w:tcPr>
          <w:p w14:paraId="49570B69" w14:textId="77777777" w:rsidR="004E36FF" w:rsidRPr="001039B7" w:rsidRDefault="004E36FF" w:rsidP="000323DE"/>
        </w:tc>
        <w:tc>
          <w:tcPr>
            <w:tcW w:w="2322" w:type="dxa"/>
          </w:tcPr>
          <w:p w14:paraId="2B5D91EA" w14:textId="77777777" w:rsidR="004E36FF" w:rsidRPr="001039B7" w:rsidRDefault="004E36FF" w:rsidP="000323DE"/>
        </w:tc>
      </w:tr>
    </w:tbl>
    <w:p w14:paraId="64099D37" w14:textId="77777777"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7" w:name="_Toc324861531"/>
      <w:bookmarkStart w:id="38" w:name="_Toc164241852"/>
      <w:r w:rsidRPr="0017247D">
        <w:rPr>
          <w:color w:val="FF0000"/>
        </w:rPr>
        <w:lastRenderedPageBreak/>
        <w:t>Scheduled tasks</w:t>
      </w:r>
      <w:bookmarkEnd w:id="37"/>
      <w:bookmarkEnd w:id="38"/>
      <w:r w:rsidR="009B72EE">
        <w:rPr>
          <w:color w:val="FF0000"/>
        </w:rPr>
        <w:t xml:space="preserve"> </w:t>
      </w:r>
    </w:p>
    <w:p w14:paraId="5FE12C35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Windows scheduled tasks</w:t>
      </w:r>
    </w:p>
    <w:tbl>
      <w:tblPr>
        <w:tblStyle w:val="TableHeadings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1417"/>
        <w:gridCol w:w="1418"/>
        <w:gridCol w:w="3791"/>
      </w:tblGrid>
      <w:tr w:rsidR="004E36FF" w14:paraId="6CE8D419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5C69D64D" w14:textId="77777777" w:rsidR="004E36FF" w:rsidRDefault="004E36FF" w:rsidP="000323DE">
            <w:r>
              <w:t>Server</w:t>
            </w:r>
          </w:p>
        </w:tc>
        <w:tc>
          <w:tcPr>
            <w:tcW w:w="1276" w:type="dxa"/>
          </w:tcPr>
          <w:p w14:paraId="634F3B23" w14:textId="77777777" w:rsidR="004E36FF" w:rsidRDefault="004E36FF" w:rsidP="000323DE">
            <w:r>
              <w:t>Run as</w:t>
            </w:r>
          </w:p>
        </w:tc>
        <w:tc>
          <w:tcPr>
            <w:tcW w:w="1417" w:type="dxa"/>
          </w:tcPr>
          <w:p w14:paraId="719C8E85" w14:textId="77777777" w:rsidR="004E36FF" w:rsidRDefault="004E36FF" w:rsidP="000323DE">
            <w:r>
              <w:t>Task name</w:t>
            </w:r>
          </w:p>
        </w:tc>
        <w:tc>
          <w:tcPr>
            <w:tcW w:w="1418" w:type="dxa"/>
          </w:tcPr>
          <w:p w14:paraId="1E14783C" w14:textId="77777777" w:rsidR="004E36FF" w:rsidRDefault="004E36FF" w:rsidP="000323DE">
            <w:r>
              <w:t>Schedule</w:t>
            </w:r>
          </w:p>
        </w:tc>
        <w:tc>
          <w:tcPr>
            <w:tcW w:w="3791" w:type="dxa"/>
          </w:tcPr>
          <w:p w14:paraId="12554947" w14:textId="77777777" w:rsidR="004E36FF" w:rsidRDefault="004E36FF" w:rsidP="000323DE">
            <w:r>
              <w:t>Description</w:t>
            </w:r>
          </w:p>
        </w:tc>
      </w:tr>
      <w:tr w:rsidR="004E36FF" w:rsidRPr="00BB6F3B" w14:paraId="0C2CA1AC" w14:textId="77777777" w:rsidTr="000323DE">
        <w:tc>
          <w:tcPr>
            <w:tcW w:w="1384" w:type="dxa"/>
          </w:tcPr>
          <w:p w14:paraId="3B1DC2D6" w14:textId="77777777" w:rsidR="004E36FF" w:rsidRDefault="004E36FF" w:rsidP="000323DE"/>
        </w:tc>
        <w:tc>
          <w:tcPr>
            <w:tcW w:w="1276" w:type="dxa"/>
          </w:tcPr>
          <w:p w14:paraId="7FC85A0A" w14:textId="77777777" w:rsidR="004E36FF" w:rsidRDefault="004E36FF" w:rsidP="000323DE"/>
        </w:tc>
        <w:tc>
          <w:tcPr>
            <w:tcW w:w="1417" w:type="dxa"/>
          </w:tcPr>
          <w:p w14:paraId="44332AB8" w14:textId="77777777" w:rsidR="004E36FF" w:rsidRDefault="004E36FF" w:rsidP="000323DE"/>
        </w:tc>
        <w:tc>
          <w:tcPr>
            <w:tcW w:w="1418" w:type="dxa"/>
          </w:tcPr>
          <w:p w14:paraId="79FA9CB2" w14:textId="77777777" w:rsidR="004E36FF" w:rsidRDefault="004E36FF" w:rsidP="000323DE"/>
        </w:tc>
        <w:tc>
          <w:tcPr>
            <w:tcW w:w="3791" w:type="dxa"/>
          </w:tcPr>
          <w:p w14:paraId="1E5A6049" w14:textId="77777777" w:rsidR="004E36FF" w:rsidRPr="00BB6F3B" w:rsidRDefault="004E36FF" w:rsidP="00BB6F3B">
            <w:pPr>
              <w:rPr>
                <w:lang w:val="en-US"/>
              </w:rPr>
            </w:pPr>
          </w:p>
        </w:tc>
      </w:tr>
      <w:tr w:rsidR="004E36FF" w:rsidRPr="00BB6F3B" w14:paraId="32FF5950" w14:textId="77777777" w:rsidTr="000323DE">
        <w:tc>
          <w:tcPr>
            <w:tcW w:w="1384" w:type="dxa"/>
          </w:tcPr>
          <w:p w14:paraId="2742EC19" w14:textId="77777777"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4D683FCA" w14:textId="77777777"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336417E1" w14:textId="77777777"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21F4D101" w14:textId="77777777"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3791" w:type="dxa"/>
          </w:tcPr>
          <w:p w14:paraId="4802EB07" w14:textId="77777777" w:rsidR="004E36FF" w:rsidRPr="00BB6F3B" w:rsidRDefault="004E36FF" w:rsidP="000323DE">
            <w:pPr>
              <w:rPr>
                <w:lang w:val="en-US"/>
              </w:rPr>
            </w:pPr>
          </w:p>
        </w:tc>
      </w:tr>
    </w:tbl>
    <w:p w14:paraId="09122FE0" w14:textId="77777777"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SQL Server jobs</w:t>
      </w:r>
      <w:r w:rsidR="009B72EE">
        <w:t xml:space="preserve"> </w:t>
      </w:r>
    </w:p>
    <w:tbl>
      <w:tblPr>
        <w:tblStyle w:val="TableHeadings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1417"/>
        <w:gridCol w:w="5209"/>
      </w:tblGrid>
      <w:tr w:rsidR="004E36FF" w14:paraId="169CF7C6" w14:textId="7777777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19C367BD" w14:textId="77777777" w:rsidR="004E36FF" w:rsidRDefault="004E36FF" w:rsidP="000323DE">
            <w:r>
              <w:t>Server</w:t>
            </w:r>
          </w:p>
        </w:tc>
        <w:tc>
          <w:tcPr>
            <w:tcW w:w="1276" w:type="dxa"/>
          </w:tcPr>
          <w:p w14:paraId="786F7C72" w14:textId="77777777" w:rsidR="004E36FF" w:rsidRDefault="004E36FF" w:rsidP="000323DE">
            <w:r>
              <w:t>Job name</w:t>
            </w:r>
          </w:p>
        </w:tc>
        <w:tc>
          <w:tcPr>
            <w:tcW w:w="1417" w:type="dxa"/>
          </w:tcPr>
          <w:p w14:paraId="680629DB" w14:textId="77777777" w:rsidR="004E36FF" w:rsidRDefault="004E36FF" w:rsidP="000323DE">
            <w:r>
              <w:t>Schedule</w:t>
            </w:r>
          </w:p>
        </w:tc>
        <w:tc>
          <w:tcPr>
            <w:tcW w:w="5209" w:type="dxa"/>
          </w:tcPr>
          <w:p w14:paraId="4F80ADEB" w14:textId="77777777" w:rsidR="004E36FF" w:rsidRDefault="004E36FF" w:rsidP="000323DE">
            <w:r>
              <w:t>Description</w:t>
            </w:r>
          </w:p>
        </w:tc>
      </w:tr>
      <w:tr w:rsidR="004E36FF" w14:paraId="1FA1BF11" w14:textId="77777777" w:rsidTr="000323DE">
        <w:tc>
          <w:tcPr>
            <w:tcW w:w="1384" w:type="dxa"/>
          </w:tcPr>
          <w:p w14:paraId="1EDA33E2" w14:textId="77777777" w:rsidR="004E36FF" w:rsidRDefault="004E36FF" w:rsidP="000323DE"/>
        </w:tc>
        <w:tc>
          <w:tcPr>
            <w:tcW w:w="1276" w:type="dxa"/>
          </w:tcPr>
          <w:p w14:paraId="34052D7C" w14:textId="77777777" w:rsidR="004E36FF" w:rsidRDefault="004E36FF" w:rsidP="000323DE"/>
        </w:tc>
        <w:tc>
          <w:tcPr>
            <w:tcW w:w="1417" w:type="dxa"/>
          </w:tcPr>
          <w:p w14:paraId="45AEB35B" w14:textId="77777777" w:rsidR="004E36FF" w:rsidRDefault="004E36FF" w:rsidP="000323DE"/>
        </w:tc>
        <w:tc>
          <w:tcPr>
            <w:tcW w:w="5209" w:type="dxa"/>
          </w:tcPr>
          <w:p w14:paraId="5A238492" w14:textId="77777777" w:rsidR="004E36FF" w:rsidRDefault="004E36FF" w:rsidP="000323DE"/>
        </w:tc>
      </w:tr>
      <w:tr w:rsidR="004E36FF" w14:paraId="76AE8B18" w14:textId="77777777" w:rsidTr="000323DE">
        <w:tc>
          <w:tcPr>
            <w:tcW w:w="1384" w:type="dxa"/>
          </w:tcPr>
          <w:p w14:paraId="1B2BA37A" w14:textId="77777777" w:rsidR="004E36FF" w:rsidRDefault="004E36FF" w:rsidP="000323DE"/>
        </w:tc>
        <w:tc>
          <w:tcPr>
            <w:tcW w:w="1276" w:type="dxa"/>
          </w:tcPr>
          <w:p w14:paraId="742B50EA" w14:textId="77777777" w:rsidR="004E36FF" w:rsidRDefault="004E36FF" w:rsidP="000323DE"/>
        </w:tc>
        <w:tc>
          <w:tcPr>
            <w:tcW w:w="1417" w:type="dxa"/>
          </w:tcPr>
          <w:p w14:paraId="3CCC19CB" w14:textId="77777777" w:rsidR="004E36FF" w:rsidRDefault="004E36FF" w:rsidP="000323DE"/>
        </w:tc>
        <w:tc>
          <w:tcPr>
            <w:tcW w:w="5209" w:type="dxa"/>
          </w:tcPr>
          <w:p w14:paraId="7D065317" w14:textId="77777777" w:rsidR="004E36FF" w:rsidRDefault="004E36FF" w:rsidP="000323DE"/>
        </w:tc>
      </w:tr>
    </w:tbl>
    <w:p w14:paraId="211B0DBC" w14:textId="77777777" w:rsidR="004E36FF" w:rsidRDefault="004E36FF" w:rsidP="004E36FF">
      <w:pPr>
        <w:pStyle w:val="Paragraph"/>
      </w:pPr>
    </w:p>
    <w:p w14:paraId="25EA9C12" w14:textId="77777777" w:rsidR="004E36FF" w:rsidRPr="00B20C18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9" w:name="_Toc164241853"/>
      <w:r w:rsidRPr="00626662">
        <w:rPr>
          <w:color w:val="FF0000"/>
        </w:rPr>
        <w:t>Software licences</w:t>
      </w:r>
      <w:bookmarkEnd w:id="39"/>
      <w:r w:rsidR="009B72EE" w:rsidRPr="00626662">
        <w:rPr>
          <w:color w:val="FF0000"/>
        </w:rPr>
        <w:t xml:space="preserve"> </w:t>
      </w:r>
    </w:p>
    <w:tbl>
      <w:tblPr>
        <w:tblStyle w:val="TableHeadings"/>
        <w:tblW w:w="0" w:type="auto"/>
        <w:tblLook w:val="04A0" w:firstRow="1" w:lastRow="0" w:firstColumn="1" w:lastColumn="0" w:noHBand="0" w:noVBand="1"/>
      </w:tblPr>
      <w:tblGrid>
        <w:gridCol w:w="3235"/>
        <w:gridCol w:w="1407"/>
        <w:gridCol w:w="2322"/>
        <w:gridCol w:w="2322"/>
      </w:tblGrid>
      <w:tr w:rsidR="004E36FF" w14:paraId="4DE44C31" w14:textId="77777777" w:rsidTr="00B2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35" w:type="dxa"/>
          </w:tcPr>
          <w:p w14:paraId="34722FEA" w14:textId="77777777" w:rsidR="004E36FF" w:rsidRDefault="004E36FF" w:rsidP="000323DE">
            <w:r>
              <w:t>Software</w:t>
            </w:r>
          </w:p>
        </w:tc>
        <w:tc>
          <w:tcPr>
            <w:tcW w:w="1407" w:type="dxa"/>
          </w:tcPr>
          <w:p w14:paraId="1BA4E187" w14:textId="77777777" w:rsidR="004E36FF" w:rsidRDefault="004E36FF" w:rsidP="000323DE">
            <w:r>
              <w:t>Supplier</w:t>
            </w:r>
          </w:p>
        </w:tc>
        <w:tc>
          <w:tcPr>
            <w:tcW w:w="2322" w:type="dxa"/>
          </w:tcPr>
          <w:p w14:paraId="1F6CB064" w14:textId="77777777" w:rsidR="004E36FF" w:rsidRDefault="004E36FF" w:rsidP="000323DE">
            <w:r>
              <w:t>Requirements</w:t>
            </w:r>
          </w:p>
        </w:tc>
        <w:tc>
          <w:tcPr>
            <w:tcW w:w="2322" w:type="dxa"/>
          </w:tcPr>
          <w:p w14:paraId="27B7B695" w14:textId="77777777" w:rsidR="004E36FF" w:rsidRDefault="004E36FF" w:rsidP="000323DE">
            <w:r>
              <w:t>Expires</w:t>
            </w:r>
          </w:p>
        </w:tc>
      </w:tr>
      <w:tr w:rsidR="004E36FF" w14:paraId="15433278" w14:textId="77777777" w:rsidTr="00B20C18">
        <w:tc>
          <w:tcPr>
            <w:tcW w:w="3235" w:type="dxa"/>
          </w:tcPr>
          <w:p w14:paraId="4A4BDA61" w14:textId="77777777" w:rsidR="004E36FF" w:rsidRDefault="004E36FF" w:rsidP="000323DE"/>
        </w:tc>
        <w:tc>
          <w:tcPr>
            <w:tcW w:w="1407" w:type="dxa"/>
          </w:tcPr>
          <w:p w14:paraId="5B058843" w14:textId="77777777" w:rsidR="004E36FF" w:rsidRDefault="004E36FF" w:rsidP="000323DE"/>
        </w:tc>
        <w:tc>
          <w:tcPr>
            <w:tcW w:w="2322" w:type="dxa"/>
          </w:tcPr>
          <w:p w14:paraId="7E49680C" w14:textId="77777777" w:rsidR="004E36FF" w:rsidRDefault="004E36FF" w:rsidP="00B20C18">
            <w:pPr>
              <w:jc w:val="center"/>
            </w:pPr>
          </w:p>
        </w:tc>
        <w:tc>
          <w:tcPr>
            <w:tcW w:w="2322" w:type="dxa"/>
          </w:tcPr>
          <w:p w14:paraId="6129A246" w14:textId="77777777" w:rsidR="004E36FF" w:rsidRDefault="004E36FF" w:rsidP="000323DE"/>
        </w:tc>
      </w:tr>
      <w:tr w:rsidR="004E36FF" w14:paraId="6D096C62" w14:textId="77777777" w:rsidTr="00B20C18">
        <w:tc>
          <w:tcPr>
            <w:tcW w:w="3235" w:type="dxa"/>
          </w:tcPr>
          <w:p w14:paraId="4DF3F3AB" w14:textId="77777777" w:rsidR="004E36FF" w:rsidRDefault="004E36FF" w:rsidP="000323DE"/>
        </w:tc>
        <w:tc>
          <w:tcPr>
            <w:tcW w:w="1407" w:type="dxa"/>
          </w:tcPr>
          <w:p w14:paraId="22D7CB4D" w14:textId="77777777" w:rsidR="004E36FF" w:rsidRDefault="004E36FF" w:rsidP="000323DE"/>
        </w:tc>
        <w:tc>
          <w:tcPr>
            <w:tcW w:w="2322" w:type="dxa"/>
          </w:tcPr>
          <w:p w14:paraId="4B9F1D31" w14:textId="77777777" w:rsidR="004E36FF" w:rsidRDefault="004E36FF" w:rsidP="000323DE"/>
        </w:tc>
        <w:tc>
          <w:tcPr>
            <w:tcW w:w="2322" w:type="dxa"/>
          </w:tcPr>
          <w:p w14:paraId="322FC0EF" w14:textId="77777777" w:rsidR="004E36FF" w:rsidRDefault="004E36FF" w:rsidP="000323DE"/>
        </w:tc>
      </w:tr>
    </w:tbl>
    <w:p w14:paraId="1D8FEA75" w14:textId="77777777" w:rsidR="004E36FF" w:rsidRPr="00AD6F30" w:rsidRDefault="004E36FF" w:rsidP="004E36FF">
      <w:pPr>
        <w:pStyle w:val="Paragraph"/>
      </w:pPr>
      <w:bookmarkStart w:id="40" w:name="_Toc330826513"/>
    </w:p>
    <w:p w14:paraId="352251E9" w14:textId="77777777" w:rsidR="009B72EE" w:rsidRDefault="004E36FF" w:rsidP="009B72EE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1" w:name="_Toc164241854"/>
      <w:r w:rsidRPr="00626662">
        <w:rPr>
          <w:color w:val="FF0000"/>
        </w:rPr>
        <w:t>Configuration files</w:t>
      </w:r>
      <w:bookmarkEnd w:id="40"/>
      <w:bookmarkEnd w:id="41"/>
      <w:r w:rsidR="009B72EE" w:rsidRPr="00626662">
        <w:rPr>
          <w:color w:val="FF0000"/>
        </w:rPr>
        <w:t xml:space="preserve"> </w:t>
      </w:r>
    </w:p>
    <w:p w14:paraId="00AD3575" w14:textId="77777777" w:rsidR="000323DE" w:rsidRPr="005410F1" w:rsidRDefault="00615756" w:rsidP="000323DE">
      <w:pPr>
        <w:rPr>
          <w:u w:val="single"/>
        </w:rPr>
      </w:pPr>
      <w:r w:rsidRPr="005410F1">
        <w:rPr>
          <w:u w:val="single"/>
        </w:rPr>
        <w:t>Backend server</w:t>
      </w:r>
    </w:p>
    <w:p w14:paraId="0FE88CDE" w14:textId="77777777" w:rsidR="00810726" w:rsidRDefault="00810726" w:rsidP="00810726"/>
    <w:p w14:paraId="6770DF70" w14:textId="77777777" w:rsidR="005A54F6" w:rsidRDefault="005A54F6" w:rsidP="00810726">
      <w:r>
        <w:t>Configuration file with encrypted connection string to SQL Server.</w:t>
      </w:r>
    </w:p>
    <w:p w14:paraId="7038B944" w14:textId="77777777" w:rsidR="00615756" w:rsidRDefault="00AE63EC" w:rsidP="00810726">
      <w:r>
        <w:t xml:space="preserve">Configuration file </w:t>
      </w:r>
      <w:r w:rsidR="000A4812">
        <w:t>“</w:t>
      </w:r>
      <w:proofErr w:type="spellStart"/>
      <w:r>
        <w:t>appSetting.json</w:t>
      </w:r>
      <w:proofErr w:type="spellEnd"/>
      <w:r w:rsidR="000A4812">
        <w:t>”</w:t>
      </w:r>
      <w:r w:rsidR="00615756">
        <w:t xml:space="preserve"> to SQL Server</w:t>
      </w:r>
      <w:r w:rsidR="00810726">
        <w:t>.</w:t>
      </w:r>
    </w:p>
    <w:p w14:paraId="4B286BAD" w14:textId="77777777" w:rsidR="00810726" w:rsidRDefault="00810726" w:rsidP="00810726">
      <w:r>
        <w:t>Location: TBD</w:t>
      </w:r>
    </w:p>
    <w:p w14:paraId="68B79CFE" w14:textId="77777777" w:rsidR="00615756" w:rsidRDefault="00615756" w:rsidP="000323DE"/>
    <w:p w14:paraId="670EB19C" w14:textId="77777777" w:rsidR="00810726" w:rsidRDefault="00810726" w:rsidP="000323DE"/>
    <w:p w14:paraId="39C098BF" w14:textId="77777777" w:rsidR="000323DE" w:rsidRPr="000323DE" w:rsidRDefault="000323DE" w:rsidP="000323DE">
      <w:r>
        <w:t xml:space="preserve">For </w:t>
      </w:r>
      <w:r w:rsidR="00BC3509">
        <w:t>P</w:t>
      </w:r>
      <w:r>
        <w:t>re</w:t>
      </w:r>
      <w:r w:rsidR="00BC3509">
        <w:t>-</w:t>
      </w:r>
      <w:r>
        <w:t xml:space="preserve">prod </w:t>
      </w:r>
      <w:r w:rsidR="00BC3509">
        <w:t>and Prod.</w:t>
      </w:r>
    </w:p>
    <w:p w14:paraId="2CB0A085" w14:textId="77777777" w:rsidR="004E36FF" w:rsidRPr="000323DE" w:rsidRDefault="004E36FF" w:rsidP="004E36FF">
      <w:pPr>
        <w:pStyle w:val="Paragraph"/>
        <w:rPr>
          <w:lang w:val="en-US"/>
        </w:rPr>
      </w:pPr>
    </w:p>
    <w:p w14:paraId="0F0ACC96" w14:textId="77777777" w:rsidR="004E36FF" w:rsidRPr="000323DE" w:rsidRDefault="004E36FF" w:rsidP="004E36FF">
      <w:pPr>
        <w:pStyle w:val="Paragraph"/>
        <w:rPr>
          <w:lang w:val="en-US"/>
        </w:rPr>
      </w:pPr>
    </w:p>
    <w:p w14:paraId="2C5747CC" w14:textId="77777777" w:rsidR="004E36FF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2" w:name="_Toc330826515"/>
      <w:bookmarkStart w:id="43" w:name="_Ref390160532"/>
      <w:bookmarkStart w:id="44" w:name="_Toc164241855"/>
      <w:r w:rsidRPr="00626662">
        <w:rPr>
          <w:color w:val="FF0000"/>
        </w:rPr>
        <w:t>Patching</w:t>
      </w:r>
      <w:bookmarkEnd w:id="42"/>
      <w:bookmarkEnd w:id="43"/>
      <w:bookmarkEnd w:id="44"/>
      <w:r w:rsidR="009B72EE" w:rsidRPr="00626662">
        <w:rPr>
          <w:color w:val="FF0000"/>
        </w:rPr>
        <w:t xml:space="preserve"> </w:t>
      </w:r>
    </w:p>
    <w:p w14:paraId="2B6A2485" w14:textId="77777777" w:rsidR="000323DE" w:rsidRDefault="00BC3509" w:rsidP="00BC3509">
      <w:r>
        <w:t>For applicative patching</w:t>
      </w:r>
      <w:r w:rsidR="000323DE">
        <w:t>:</w:t>
      </w:r>
    </w:p>
    <w:p w14:paraId="2207B9C4" w14:textId="77777777" w:rsidR="005212AF" w:rsidRPr="000323DE" w:rsidRDefault="005A54F6" w:rsidP="00BC3509">
      <w:r>
        <w:lastRenderedPageBreak/>
        <w:t>Sources are released in a dedicated folder on the network and can then be deployed (copy/paste) on the server.</w:t>
      </w:r>
    </w:p>
    <w:p w14:paraId="1D6E5791" w14:textId="77777777" w:rsidR="004E36FF" w:rsidRDefault="004E36FF" w:rsidP="004E36FF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45" w:name="_Toc330826518"/>
      <w:bookmarkStart w:id="46" w:name="_Toc164241856"/>
      <w:r>
        <w:lastRenderedPageBreak/>
        <w:t>Disaster recovery</w:t>
      </w:r>
      <w:bookmarkEnd w:id="45"/>
      <w:r>
        <w:t xml:space="preserve"> plan</w:t>
      </w:r>
      <w:bookmarkEnd w:id="46"/>
    </w:p>
    <w:p w14:paraId="2D221478" w14:textId="77777777" w:rsidR="004E36FF" w:rsidRDefault="004E36FF" w:rsidP="004E36FF">
      <w:pPr>
        <w:pStyle w:val="Explanation"/>
      </w:pPr>
      <w:r>
        <w:t xml:space="preserve">Describe the steps that must be taken to recover the service in the event of a site </w:t>
      </w:r>
      <w:bookmarkStart w:id="47" w:name="_Toc324861548"/>
      <w:r>
        <w:t>loss.</w:t>
      </w:r>
    </w:p>
    <w:p w14:paraId="0F77FB51" w14:textId="77777777" w:rsidR="004E36FF" w:rsidRDefault="004E36FF" w:rsidP="004E36FF">
      <w:pPr>
        <w:pStyle w:val="Paragraph"/>
      </w:pPr>
    </w:p>
    <w:p w14:paraId="08F0FCFD" w14:textId="77777777" w:rsidR="004E36FF" w:rsidRDefault="004E36FF" w:rsidP="004E36FF">
      <w:pPr>
        <w:pStyle w:val="Paragraph"/>
      </w:pPr>
    </w:p>
    <w:bookmarkEnd w:id="47"/>
    <w:p w14:paraId="20262FFB" w14:textId="77777777" w:rsidR="004E36FF" w:rsidRPr="000C6B4F" w:rsidRDefault="004E36FF" w:rsidP="004E36FF">
      <w:pPr>
        <w:pStyle w:val="Paragraph"/>
      </w:pPr>
    </w:p>
    <w:p w14:paraId="740B8141" w14:textId="77777777" w:rsidR="00ED30A3" w:rsidRPr="004E36FF" w:rsidRDefault="00ED30A3" w:rsidP="004E36FF"/>
    <w:sectPr w:rsidR="00ED30A3" w:rsidRPr="004E36FF" w:rsidSect="00ED30A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 w:code="9"/>
      <w:pgMar w:top="1701" w:right="1134" w:bottom="1134" w:left="1134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9AEFB" w14:textId="77777777" w:rsidR="00263FF7" w:rsidRDefault="00263FF7" w:rsidP="00C95D79">
      <w:r>
        <w:separator/>
      </w:r>
    </w:p>
    <w:p w14:paraId="062AA23D" w14:textId="77777777" w:rsidR="00263FF7" w:rsidRDefault="00263FF7"/>
    <w:p w14:paraId="2C9EA37A" w14:textId="77777777" w:rsidR="00263FF7" w:rsidRDefault="00263FF7" w:rsidP="009A0094"/>
  </w:endnote>
  <w:endnote w:type="continuationSeparator" w:id="0">
    <w:p w14:paraId="55342F85" w14:textId="77777777" w:rsidR="00263FF7" w:rsidRDefault="00263FF7" w:rsidP="00C95D79">
      <w:r>
        <w:continuationSeparator/>
      </w:r>
    </w:p>
    <w:p w14:paraId="4E0FD576" w14:textId="77777777" w:rsidR="00263FF7" w:rsidRDefault="00263FF7"/>
    <w:p w14:paraId="507CE908" w14:textId="77777777" w:rsidR="00263FF7" w:rsidRDefault="00263FF7" w:rsidP="009A00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CE945" w14:textId="77777777" w:rsidR="00263FF7" w:rsidRDefault="00263FF7" w:rsidP="000323DE">
    <w:pPr>
      <w:pStyle w:val="Footer"/>
      <w:tabs>
        <w:tab w:val="clear" w:pos="4513"/>
        <w:tab w:val="center" w:pos="4500"/>
        <w:tab w:val="right" w:pos="9000"/>
      </w:tabs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14</w:t>
    </w:r>
    <w:r>
      <w:rPr>
        <w:noProof/>
      </w:rPr>
      <w:fldChar w:fldCharType="end"/>
    </w:r>
  </w:p>
  <w:p w14:paraId="10CDF3BB" w14:textId="77777777" w:rsidR="00263FF7" w:rsidRDefault="00263FF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F1DF6" w14:textId="77777777" w:rsidR="00263FF7" w:rsidRDefault="00263FF7" w:rsidP="000323DE">
    <w:pPr>
      <w:pStyle w:val="Footer"/>
      <w:tabs>
        <w:tab w:val="clear" w:pos="4513"/>
        <w:tab w:val="right" w:pos="4500"/>
        <w:tab w:val="right" w:pos="9000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BEFA4" w14:textId="77777777" w:rsidR="00263FF7" w:rsidRPr="00ED30A3" w:rsidRDefault="00263FF7" w:rsidP="00ED30A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F1EE3" w14:textId="77777777" w:rsidR="00263FF7" w:rsidRPr="00183A45" w:rsidRDefault="00263FF7" w:rsidP="00A3259B">
    <w:pPr>
      <w:pStyle w:val="Bodytex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8962"/>
    </w:tblGrid>
    <w:tr w:rsidR="00263FF7" w14:paraId="51B335F5" w14:textId="77777777" w:rsidTr="000323DE">
      <w:tc>
        <w:tcPr>
          <w:tcW w:w="9639" w:type="dxa"/>
        </w:tcPr>
        <w:p w14:paraId="5F9E29B7" w14:textId="77777777" w:rsidR="00263FF7" w:rsidRDefault="00263FF7" w:rsidP="000323DE">
          <w:pPr>
            <w:pStyle w:val="Footer"/>
            <w:ind w:left="709"/>
          </w:pPr>
        </w:p>
      </w:tc>
    </w:tr>
  </w:tbl>
  <w:p w14:paraId="6329E818" w14:textId="77777777" w:rsidR="00263FF7" w:rsidRPr="006B22A7" w:rsidRDefault="00263FF7" w:rsidP="006B2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FD5F1" w14:textId="77777777" w:rsidR="00263FF7" w:rsidRDefault="00263FF7" w:rsidP="00C95D79">
      <w:r>
        <w:separator/>
      </w:r>
    </w:p>
    <w:p w14:paraId="3CCF4330" w14:textId="77777777" w:rsidR="00263FF7" w:rsidRDefault="00263FF7"/>
    <w:p w14:paraId="76514A99" w14:textId="77777777" w:rsidR="00263FF7" w:rsidRDefault="00263FF7" w:rsidP="009A0094"/>
  </w:footnote>
  <w:footnote w:type="continuationSeparator" w:id="0">
    <w:p w14:paraId="68576C51" w14:textId="77777777" w:rsidR="00263FF7" w:rsidRDefault="00263FF7" w:rsidP="00C95D79">
      <w:r>
        <w:continuationSeparator/>
      </w:r>
    </w:p>
    <w:p w14:paraId="7CE35EA7" w14:textId="77777777" w:rsidR="00263FF7" w:rsidRDefault="00263FF7"/>
    <w:p w14:paraId="39B316D8" w14:textId="77777777" w:rsidR="00263FF7" w:rsidRDefault="00263FF7" w:rsidP="009A00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3F3F9" w14:textId="77777777" w:rsidR="00263FF7" w:rsidRDefault="004A0A13" w:rsidP="000323DE">
    <w:pPr>
      <w:pStyle w:val="Header"/>
      <w:tabs>
        <w:tab w:val="clear" w:pos="4513"/>
        <w:tab w:val="center" w:pos="4500"/>
        <w:tab w:val="right" w:pos="9072"/>
      </w:tabs>
    </w:pPr>
    <w:sdt>
      <w:sdtPr>
        <w:alias w:val="Category"/>
        <w:tag w:val=""/>
        <w:id w:val="383001155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263FF7">
          <w:t>IT Support</w:t>
        </w:r>
      </w:sdtContent>
    </w:sdt>
  </w:p>
  <w:p w14:paraId="7DB3624F" w14:textId="4D740226" w:rsidR="00263FF7" w:rsidRDefault="004A0A13" w:rsidP="000323DE">
    <w:pPr>
      <w:pStyle w:val="Header"/>
      <w:tabs>
        <w:tab w:val="clear" w:pos="4513"/>
        <w:tab w:val="center" w:pos="4500"/>
        <w:tab w:val="right" w:pos="9072"/>
      </w:tabs>
    </w:pPr>
    <w:sdt>
      <w:sdtPr>
        <w:alias w:val="Title"/>
        <w:tag w:val=""/>
        <w:id w:val="102938202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63FF7">
          <w:t>Architecture Document</w:t>
        </w:r>
      </w:sdtContent>
    </w:sdt>
    <w:r w:rsidR="00263FF7">
      <w:tab/>
      <w:t xml:space="preserve">Version </w:t>
    </w:r>
    <w:sdt>
      <w:sdtPr>
        <w:alias w:val="Status"/>
        <w:tag w:val=""/>
        <w:id w:val="-1871748888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2802DE">
          <w:t>1.1</w:t>
        </w:r>
      </w:sdtContent>
    </w:sdt>
    <w:r w:rsidR="00263FF7">
      <w:tab/>
    </w:r>
    <w:sdt>
      <w:sdtPr>
        <w:alias w:val="Publish Date"/>
        <w:tag w:val=""/>
        <w:id w:val="1687788532"/>
        <w:dataBinding w:prefixMappings="xmlns:ns0='http://schemas.microsoft.com/office/2006/coverPageProps' " w:xpath="/ns0:CoverPageProperties[1]/ns0:PublishDate[1]" w:storeItemID="{55AF091B-3C7A-41E3-B477-F2FDAA23CFDA}"/>
        <w:date w:fullDate="2024-02-22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2802DE">
          <w:t>22/02/2024</w:t>
        </w:r>
      </w:sdtContent>
    </w:sdt>
  </w:p>
  <w:p w14:paraId="65CF5C25" w14:textId="77777777" w:rsidR="00263FF7" w:rsidRDefault="00263F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E6884" w14:textId="77777777" w:rsidR="00263FF7" w:rsidRDefault="00263FF7" w:rsidP="000323DE">
    <w:pPr>
      <w:pStyle w:val="Header"/>
      <w:tabs>
        <w:tab w:val="clear" w:pos="4513"/>
        <w:tab w:val="center" w:pos="4500"/>
        <w:tab w:val="right" w:pos="90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42960" w14:textId="77777777" w:rsidR="00263FF7" w:rsidRPr="00ED30A3" w:rsidRDefault="00263FF7" w:rsidP="00ED30A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22EBE" w14:textId="77777777" w:rsidR="00263FF7" w:rsidRPr="00ED30A3" w:rsidRDefault="00263FF7" w:rsidP="00ED30A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04511" w14:textId="77777777" w:rsidR="00263FF7" w:rsidRPr="00183A45" w:rsidRDefault="00263FF7" w:rsidP="00ED30A3">
    <w:pPr>
      <w:pStyle w:val="Bodytext"/>
    </w:pPr>
    <w:r w:rsidRPr="0052741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5A80210A" wp14:editId="7943DF53">
              <wp:simplePos x="0" y="0"/>
              <wp:positionH relativeFrom="column">
                <wp:posOffset>-369570</wp:posOffset>
              </wp:positionH>
              <wp:positionV relativeFrom="paragraph">
                <wp:posOffset>281305</wp:posOffset>
              </wp:positionV>
              <wp:extent cx="6847840" cy="63055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7840" cy="63055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B2F437" w14:textId="77777777" w:rsidR="00263FF7" w:rsidRDefault="00263FF7" w:rsidP="00ED30A3">
                          <w:pPr>
                            <w:jc w:val="center"/>
                            <w:rPr>
                              <w:color w:val="404040" w:themeColor="text1"/>
                            </w:rPr>
                          </w:pPr>
                        </w:p>
                        <w:p w14:paraId="7D4FB5BF" w14:textId="77777777" w:rsidR="00263FF7" w:rsidRPr="00940916" w:rsidRDefault="00263FF7" w:rsidP="00ED30A3">
                          <w:pPr>
                            <w:jc w:val="center"/>
                            <w:rPr>
                              <w:color w:val="40404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720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80210A" id="Rectangle 2" o:spid="_x0000_s1026" style="position:absolute;left:0;text-align:left;margin-left:-29.1pt;margin-top:22.15pt;width:539.2pt;height:496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" fillcolor="#02a5e2 [3204]" stroked="f" strokeweight="2pt">
              <v:textbox inset="0,2mm,0">
                <w:txbxContent>
                  <w:p w14:paraId="45B2F437" w14:textId="77777777" w:rsidR="00263FF7" w:rsidRDefault="00263FF7" w:rsidP="00ED30A3">
                    <w:pPr>
                      <w:jc w:val="center"/>
                      <w:rPr>
                        <w:color w:val="404040" w:themeColor="text1"/>
                      </w:rPr>
                    </w:pPr>
                  </w:p>
                  <w:p w14:paraId="7D4FB5BF" w14:textId="77777777" w:rsidR="00263FF7" w:rsidRPr="00940916" w:rsidRDefault="00263FF7" w:rsidP="00ED30A3">
                    <w:pPr>
                      <w:jc w:val="center"/>
                      <w:rPr>
                        <w:color w:val="404040" w:themeColor="text1"/>
                      </w:rPr>
                    </w:pPr>
                  </w:p>
                </w:txbxContent>
              </v:textbox>
            </v:rect>
          </w:pict>
        </mc:Fallback>
      </mc:AlternateContent>
    </w:r>
    <w:r w:rsidRPr="0052741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008064A3" wp14:editId="0BD9F35F">
              <wp:simplePos x="0" y="0"/>
              <wp:positionH relativeFrom="column">
                <wp:posOffset>-368300</wp:posOffset>
              </wp:positionH>
              <wp:positionV relativeFrom="paragraph">
                <wp:posOffset>-96520</wp:posOffset>
              </wp:positionV>
              <wp:extent cx="6851015" cy="9982835"/>
              <wp:effectExtent l="0" t="0" r="26035" b="1841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1015" cy="998283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F2585A" id="Rectangle 1" o:spid="_x0000_s1026" style="position:absolute;margin-left:-29pt;margin-top:-7.6pt;width:539.45pt;height:786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" fillcolor="white [3212]" strokecolor="#404040 [3213]" strokeweight=".5pt"/>
          </w:pict>
        </mc:Fallback>
      </mc:AlternateContent>
    </w:r>
    <w:r w:rsidRPr="00527412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73088" behindDoc="0" locked="0" layoutInCell="1" allowOverlap="1" wp14:anchorId="58A1792F" wp14:editId="6DF08FB3">
              <wp:simplePos x="0" y="0"/>
              <wp:positionH relativeFrom="column">
                <wp:posOffset>319405</wp:posOffset>
              </wp:positionH>
              <wp:positionV relativeFrom="paragraph">
                <wp:posOffset>-94937</wp:posOffset>
              </wp:positionV>
              <wp:extent cx="161925" cy="9982835"/>
              <wp:effectExtent l="0" t="0" r="9525" b="0"/>
              <wp:wrapNone/>
              <wp:docPr id="8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1925" cy="9982835"/>
                        <a:chOff x="0" y="-1869744"/>
                        <a:chExt cx="161925" cy="9983382"/>
                      </a:xfrm>
                    </wpg:grpSpPr>
                    <wps:wsp>
                      <wps:cNvPr id="9" name="Freeform 23"/>
                      <wps:cNvSpPr>
                        <a:spLocks noChangeAspect="1"/>
                      </wps:cNvSpPr>
                      <wps:spPr bwMode="gray">
                        <a:xfrm>
                          <a:off x="0" y="6286426"/>
                          <a:ext cx="161925" cy="182721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0"/>
                            </a:cxn>
                            <a:cxn ang="0">
                              <a:pos x="120" y="1354"/>
                            </a:cxn>
                            <a:cxn ang="0">
                              <a:pos x="0" y="1354"/>
                            </a:cxn>
                            <a:cxn ang="0">
                              <a:pos x="0" y="85"/>
                            </a:cxn>
                            <a:cxn ang="0">
                              <a:pos x="120" y="0"/>
                            </a:cxn>
                          </a:cxnLst>
                          <a:rect l="0" t="0" r="r" b="b"/>
                          <a:pathLst>
                            <a:path w="120" h="1354">
                              <a:moveTo>
                                <a:pt x="120" y="0"/>
                              </a:moveTo>
                              <a:lnTo>
                                <a:pt x="120" y="1354"/>
                              </a:lnTo>
                              <a:lnTo>
                                <a:pt x="0" y="1354"/>
                              </a:lnTo>
                              <a:lnTo>
                                <a:pt x="0" y="85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7F8DAF" w14:textId="77777777" w:rsidR="00263FF7" w:rsidRDefault="00263FF7" w:rsidP="00ED30A3"/>
                        </w:txbxContent>
                      </wps:txbx>
                      <wps:bodyPr/>
                    </wps:wsp>
                    <wps:wsp>
                      <wps:cNvPr id="10" name="Freeform 24"/>
                      <wps:cNvSpPr>
                        <a:spLocks noChangeAspect="1"/>
                      </wps:cNvSpPr>
                      <wps:spPr bwMode="gray">
                        <a:xfrm>
                          <a:off x="0" y="-1869744"/>
                          <a:ext cx="161925" cy="8985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581"/>
                            </a:cxn>
                            <a:cxn ang="0">
                              <a:pos x="120" y="0"/>
                            </a:cxn>
                            <a:cxn ang="0">
                              <a:pos x="0" y="0"/>
                            </a:cxn>
                            <a:cxn ang="0">
                              <a:pos x="0" y="666"/>
                            </a:cxn>
                            <a:cxn ang="0">
                              <a:pos x="120" y="581"/>
                            </a:cxn>
                          </a:cxnLst>
                          <a:rect l="0" t="0" r="r" b="b"/>
                          <a:pathLst>
                            <a:path w="120" h="666">
                              <a:moveTo>
                                <a:pt x="120" y="581"/>
                              </a:moveTo>
                              <a:lnTo>
                                <a:pt x="120" y="0"/>
                              </a:lnTo>
                              <a:lnTo>
                                <a:pt x="0" y="0"/>
                              </a:lnTo>
                              <a:lnTo>
                                <a:pt x="0" y="666"/>
                              </a:lnTo>
                              <a:lnTo>
                                <a:pt x="120" y="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BA34817" w14:textId="77777777" w:rsidR="00263FF7" w:rsidRDefault="00263FF7" w:rsidP="00ED30A3"/>
                        </w:txbxContent>
                      </wps:txbx>
                      <wps:bodyPr/>
                    </wps:wsp>
                    <wps:wsp>
                      <wps:cNvPr id="12" name="Freeform 27"/>
                      <wps:cNvSpPr>
                        <a:spLocks noChangeAspect="1"/>
                      </wps:cNvSpPr>
                      <wps:spPr bwMode="gray">
                        <a:xfrm>
                          <a:off x="0" y="5198545"/>
                          <a:ext cx="161925" cy="182721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0"/>
                            </a:cxn>
                            <a:cxn ang="0">
                              <a:pos x="120" y="1354"/>
                            </a:cxn>
                            <a:cxn ang="0">
                              <a:pos x="0" y="1354"/>
                            </a:cxn>
                            <a:cxn ang="0">
                              <a:pos x="0" y="85"/>
                            </a:cxn>
                            <a:cxn ang="0">
                              <a:pos x="120" y="0"/>
                            </a:cxn>
                          </a:cxnLst>
                          <a:rect l="0" t="0" r="r" b="b"/>
                          <a:pathLst>
                            <a:path w="120" h="1354">
                              <a:moveTo>
                                <a:pt x="120" y="0"/>
                              </a:moveTo>
                              <a:lnTo>
                                <a:pt x="120" y="1354"/>
                              </a:lnTo>
                              <a:lnTo>
                                <a:pt x="0" y="1354"/>
                              </a:lnTo>
                              <a:lnTo>
                                <a:pt x="0" y="85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3F3C4B5" w14:textId="77777777" w:rsidR="00263FF7" w:rsidRDefault="00263FF7" w:rsidP="00ED30A3"/>
                        </w:txbxContent>
                      </wps:txbx>
                      <wps:bodyPr/>
                    </wps:wsp>
                    <wps:wsp>
                      <wps:cNvPr id="13" name="Freeform 28"/>
                      <wps:cNvSpPr>
                        <a:spLocks noChangeAspect="1"/>
                      </wps:cNvSpPr>
                      <wps:spPr bwMode="gray">
                        <a:xfrm>
                          <a:off x="0" y="3921468"/>
                          <a:ext cx="161925" cy="182721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0"/>
                            </a:cxn>
                            <a:cxn ang="0">
                              <a:pos x="120" y="1354"/>
                            </a:cxn>
                            <a:cxn ang="0">
                              <a:pos x="0" y="1354"/>
                            </a:cxn>
                            <a:cxn ang="0">
                              <a:pos x="0" y="85"/>
                            </a:cxn>
                            <a:cxn ang="0">
                              <a:pos x="120" y="0"/>
                            </a:cxn>
                          </a:cxnLst>
                          <a:rect l="0" t="0" r="r" b="b"/>
                          <a:pathLst>
                            <a:path w="120" h="1354">
                              <a:moveTo>
                                <a:pt x="120" y="0"/>
                              </a:moveTo>
                              <a:lnTo>
                                <a:pt x="120" y="1354"/>
                              </a:lnTo>
                              <a:lnTo>
                                <a:pt x="0" y="1354"/>
                              </a:lnTo>
                              <a:lnTo>
                                <a:pt x="0" y="85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265182C" w14:textId="77777777" w:rsidR="00263FF7" w:rsidRDefault="00263FF7" w:rsidP="00ED30A3"/>
                        </w:txbxContent>
                      </wps:txbx>
                      <wps:bodyPr/>
                    </wps:wsp>
                    <wps:wsp>
                      <wps:cNvPr id="14" name="Freeform 32"/>
                      <wps:cNvSpPr>
                        <a:spLocks noChangeAspect="1"/>
                      </wps:cNvSpPr>
                      <wps:spPr bwMode="gray">
                        <a:xfrm>
                          <a:off x="0" y="-1240318"/>
                          <a:ext cx="161925" cy="8985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581"/>
                            </a:cxn>
                            <a:cxn ang="0">
                              <a:pos x="120" y="0"/>
                            </a:cxn>
                            <a:cxn ang="0">
                              <a:pos x="0" y="0"/>
                            </a:cxn>
                            <a:cxn ang="0">
                              <a:pos x="0" y="666"/>
                            </a:cxn>
                            <a:cxn ang="0">
                              <a:pos x="120" y="581"/>
                            </a:cxn>
                          </a:cxnLst>
                          <a:rect l="0" t="0" r="r" b="b"/>
                          <a:pathLst>
                            <a:path w="120" h="666">
                              <a:moveTo>
                                <a:pt x="120" y="581"/>
                              </a:moveTo>
                              <a:lnTo>
                                <a:pt x="120" y="0"/>
                              </a:lnTo>
                              <a:lnTo>
                                <a:pt x="0" y="0"/>
                              </a:lnTo>
                              <a:lnTo>
                                <a:pt x="0" y="666"/>
                              </a:lnTo>
                              <a:lnTo>
                                <a:pt x="120" y="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DE238E" w14:textId="77777777" w:rsidR="00263FF7" w:rsidRDefault="00263FF7" w:rsidP="00ED30A3"/>
                        </w:txbxContent>
                      </wps:txbx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A1792F" id="Group 15" o:spid="_x0000_s1027" style="position:absolute;left:0;text-align:left;margin-left:25.15pt;margin-top:-7.5pt;width:12.75pt;height:786.05pt;z-index:251673088;mso-height-relative:margin" coordorigin=",-18697" coordsize="1619,99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">
              <v:shape id="Freeform 23" o:spid="_x0000_s1028" style="position:absolute;top:62864;width:1619;height:18272;visibility:visible;mso-wrap-style:square;v-text-anchor:top" coordsize="120,1354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" adj="-11796480,,5400" path="m120,r,1354l,1354,,85,120,xe" fillcolor="#ec1c3c" stroked="f">
                <v:stroke joinstyle="round"/>
                <v:formulas/>
                <v:path arrowok="t" o:connecttype="custom" o:connectlocs="120,0;120,1354;0,1354;0,85;120,0" o:connectangles="0,0,0,0,0" textboxrect="0,0,120,1354"/>
                <o:lock v:ext="edit" aspectratio="t"/>
                <v:textbox>
                  <w:txbxContent>
                    <w:p w14:paraId="6E7F8DAF" w14:textId="77777777" w:rsidR="00263FF7" w:rsidRDefault="00263FF7" w:rsidP="00ED30A3"/>
                  </w:txbxContent>
                </v:textbox>
              </v:shape>
              <v:shape id="Freeform 24" o:spid="_x0000_s1029" style="position:absolute;top:-18697;width:1619;height:8985;visibility:visible;mso-wrap-style:square;v-text-anchor:top" coordsize="120,666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" adj="-11796480,,5400" path="m120,581l120,,,,,666,120,581xe" fillcolor="#ec1c3c" stroked="f">
                <v:stroke joinstyle="round"/>
                <v:formulas/>
                <v:path arrowok="t" o:connecttype="custom" o:connectlocs="120,581;120,0;0,0;0,666;120,581" o:connectangles="0,0,0,0,0" textboxrect="0,0,120,666"/>
                <o:lock v:ext="edit" aspectratio="t"/>
                <v:textbox>
                  <w:txbxContent>
                    <w:p w14:paraId="6BA34817" w14:textId="77777777" w:rsidR="00263FF7" w:rsidRDefault="00263FF7" w:rsidP="00ED30A3"/>
                  </w:txbxContent>
                </v:textbox>
              </v:shape>
              <v:shape id="Freeform 27" o:spid="_x0000_s1030" style="position:absolute;top:51985;width:1619;height:18272;visibility:visible;mso-wrap-style:square;v-text-anchor:top" coordsize="120,1354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" adj="-11796480,,5400" path="m120,r,1354l,1354,,85,120,xe" fillcolor="#ec1c3c" stroked="f">
                <v:stroke joinstyle="round"/>
                <v:formulas/>
                <v:path arrowok="t" o:connecttype="custom" o:connectlocs="120,0;120,1354;0,1354;0,85;120,0" o:connectangles="0,0,0,0,0" textboxrect="0,0,120,1354"/>
                <o:lock v:ext="edit" aspectratio="t"/>
                <v:textbox>
                  <w:txbxContent>
                    <w:p w14:paraId="23F3C4B5" w14:textId="77777777" w:rsidR="00263FF7" w:rsidRDefault="00263FF7" w:rsidP="00ED30A3"/>
                  </w:txbxContent>
                </v:textbox>
              </v:shape>
              <v:shape id="Freeform 28" o:spid="_x0000_s1031" style="position:absolute;top:39214;width:1619;height:18272;visibility:visible;mso-wrap-style:square;v-text-anchor:top" coordsize="120,1354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" adj="-11796480,,5400" path="m120,r,1354l,1354,,85,120,xe" fillcolor="#ec1c3c" stroked="f">
                <v:stroke joinstyle="round"/>
                <v:formulas/>
                <v:path arrowok="t" o:connecttype="custom" o:connectlocs="120,0;120,1354;0,1354;0,85;120,0" o:connectangles="0,0,0,0,0" textboxrect="0,0,120,1354"/>
                <o:lock v:ext="edit" aspectratio="t"/>
                <v:textbox>
                  <w:txbxContent>
                    <w:p w14:paraId="5265182C" w14:textId="77777777" w:rsidR="00263FF7" w:rsidRDefault="00263FF7" w:rsidP="00ED30A3"/>
                  </w:txbxContent>
                </v:textbox>
              </v:shape>
              <v:shape id="Freeform 32" o:spid="_x0000_s1032" style="position:absolute;top:-12403;width:1619;height:8986;visibility:visible;mso-wrap-style:square;v-text-anchor:top" coordsize="120,666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" adj="-11796480,,5400" path="m120,581l120,,,,,666,120,581xe" fillcolor="#ec1c3c" stroked="f">
                <v:stroke joinstyle="round"/>
                <v:formulas/>
                <v:path arrowok="t" o:connecttype="custom" o:connectlocs="120,581;120,0;0,0;0,666;120,581" o:connectangles="0,0,0,0,0" textboxrect="0,0,120,666"/>
                <o:lock v:ext="edit" aspectratio="t"/>
                <v:textbox>
                  <w:txbxContent>
                    <w:p w14:paraId="0EDE238E" w14:textId="77777777" w:rsidR="00263FF7" w:rsidRDefault="00263FF7" w:rsidP="00ED30A3"/>
                  </w:txbxContent>
                </v:textbox>
              </v:shape>
            </v:group>
          </w:pict>
        </mc:Fallback>
      </mc:AlternateContent>
    </w:r>
  </w:p>
  <w:p w14:paraId="573673CB" w14:textId="77777777" w:rsidR="00263FF7" w:rsidRPr="00ED30A3" w:rsidRDefault="00263FF7" w:rsidP="00ED30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6502"/>
    <w:multiLevelType w:val="multilevel"/>
    <w:tmpl w:val="A7B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769"/>
    <w:multiLevelType w:val="hybridMultilevel"/>
    <w:tmpl w:val="96FCE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116C"/>
    <w:multiLevelType w:val="hybridMultilevel"/>
    <w:tmpl w:val="1BB65880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510D3"/>
    <w:multiLevelType w:val="hybridMultilevel"/>
    <w:tmpl w:val="5BC4D4D4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6713D"/>
    <w:multiLevelType w:val="hybridMultilevel"/>
    <w:tmpl w:val="E4C61672"/>
    <w:lvl w:ilvl="0" w:tplc="6A9A346C">
      <w:start w:val="1"/>
      <w:numFmt w:val="bullet"/>
      <w:pStyle w:val="Bullet1"/>
      <w:lvlText w:val=""/>
      <w:lvlJc w:val="left"/>
      <w:pPr>
        <w:ind w:left="1287" w:hanging="360"/>
      </w:pPr>
      <w:rPr>
        <w:rFonts w:ascii="Symbol" w:hAnsi="Symbol" w:hint="default"/>
        <w:color w:val="ED1A3B" w:themeColor="text2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F6148ED"/>
    <w:multiLevelType w:val="hybridMultilevel"/>
    <w:tmpl w:val="DFC4DE36"/>
    <w:lvl w:ilvl="0" w:tplc="A282C09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A56D0"/>
    <w:multiLevelType w:val="hybridMultilevel"/>
    <w:tmpl w:val="C898F484"/>
    <w:lvl w:ilvl="0" w:tplc="78108B4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E02A9"/>
    <w:multiLevelType w:val="hybridMultilevel"/>
    <w:tmpl w:val="033A468A"/>
    <w:lvl w:ilvl="0" w:tplc="A282C09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408A2"/>
    <w:multiLevelType w:val="multilevel"/>
    <w:tmpl w:val="E7AA0974"/>
    <w:lvl w:ilvl="0">
      <w:start w:val="1"/>
      <w:numFmt w:val="decimal"/>
      <w:pStyle w:val="SectionHead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10037" w:hanging="397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1"/>
      <w:lvlText w:val="%1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2"/>
      <w:lvlText w:val="%1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9712D44"/>
    <w:multiLevelType w:val="multilevel"/>
    <w:tmpl w:val="3D2C3FE4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2721A"/>
    <w:multiLevelType w:val="hybridMultilevel"/>
    <w:tmpl w:val="89388F38"/>
    <w:lvl w:ilvl="0" w:tplc="2C2CD7D4">
      <w:start w:val="1"/>
      <w:numFmt w:val="decimal"/>
      <w:pStyle w:val="Style1"/>
      <w:lvlText w:val="%1)"/>
      <w:lvlJc w:val="left"/>
      <w:pPr>
        <w:ind w:left="1004" w:hanging="360"/>
      </w:pPr>
      <w:rPr>
        <w:rFonts w:ascii="Trebuchet MS" w:hAnsi="Trebuchet MS" w:hint="default"/>
        <w:b w:val="0"/>
        <w:i w:val="0"/>
        <w:color w:val="404040" w:themeColor="text1"/>
        <w:sz w:val="14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4EA30979"/>
    <w:multiLevelType w:val="hybridMultilevel"/>
    <w:tmpl w:val="FCC83F06"/>
    <w:lvl w:ilvl="0" w:tplc="A282C09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0744D"/>
    <w:multiLevelType w:val="hybridMultilevel"/>
    <w:tmpl w:val="F59AC3BC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30D3E"/>
    <w:multiLevelType w:val="hybridMultilevel"/>
    <w:tmpl w:val="E3B2C25C"/>
    <w:lvl w:ilvl="0" w:tplc="B570FA72">
      <w:start w:val="1"/>
      <w:numFmt w:val="bullet"/>
      <w:pStyle w:val="Tablebullets"/>
      <w:lvlText w:val="•"/>
      <w:lvlJc w:val="left"/>
      <w:pPr>
        <w:ind w:left="284" w:hanging="284"/>
      </w:pPr>
      <w:rPr>
        <w:rFonts w:ascii="Trebuchet MS" w:hAnsi="Trebuchet MS" w:cs="Times New Roman" w:hint="default"/>
        <w:color w:val="40404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8905D7"/>
    <w:multiLevelType w:val="hybridMultilevel"/>
    <w:tmpl w:val="645CB150"/>
    <w:lvl w:ilvl="0" w:tplc="B60EB58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ED1A3B" w:themeColor="text2"/>
      </w:rPr>
    </w:lvl>
    <w:lvl w:ilvl="1" w:tplc="D4E6F562">
      <w:start w:val="1"/>
      <w:numFmt w:val="bullet"/>
      <w:pStyle w:val="Bullet2"/>
      <w:lvlText w:val="—"/>
      <w:lvlJc w:val="left"/>
      <w:pPr>
        <w:ind w:left="2007" w:hanging="360"/>
      </w:pPr>
      <w:rPr>
        <w:rFonts w:ascii="Trebuchet MS" w:hAnsi="Trebuchet MS" w:hint="default"/>
        <w:color w:val="ED1A3B" w:themeColor="text2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8DD3D70"/>
    <w:multiLevelType w:val="hybridMultilevel"/>
    <w:tmpl w:val="4980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E54C13"/>
    <w:multiLevelType w:val="multilevel"/>
    <w:tmpl w:val="FC644F8E"/>
    <w:lvl w:ilvl="0">
      <w:start w:val="1"/>
      <w:numFmt w:val="decimal"/>
      <w:lvlText w:val="%1"/>
      <w:lvlJc w:val="left"/>
      <w:pPr>
        <w:tabs>
          <w:tab w:val="num" w:pos="4961"/>
        </w:tabs>
        <w:ind w:left="4678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60"/>
        </w:tabs>
        <w:ind w:left="1277" w:hanging="851"/>
      </w:pPr>
      <w:rPr>
        <w:rFonts w:hint="default"/>
        <w:color w:val="FF0000"/>
      </w:rPr>
    </w:lvl>
    <w:lvl w:ilvl="2">
      <w:start w:val="1"/>
      <w:numFmt w:val="decimal"/>
      <w:lvlText w:val="%1.%2.%3"/>
      <w:lvlJc w:val="left"/>
      <w:pPr>
        <w:tabs>
          <w:tab w:val="num" w:pos="5244"/>
        </w:tabs>
        <w:ind w:left="496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"/>
        </w:tabs>
        <w:ind w:left="851" w:hanging="851"/>
      </w:pPr>
      <w:rPr>
        <w:rFonts w:hint="default"/>
      </w:rPr>
    </w:lvl>
  </w:abstractNum>
  <w:num w:numId="1" w16cid:durableId="1207327895">
    <w:abstractNumId w:val="10"/>
  </w:num>
  <w:num w:numId="2" w16cid:durableId="697269539">
    <w:abstractNumId w:val="8"/>
  </w:num>
  <w:num w:numId="3" w16cid:durableId="183056981">
    <w:abstractNumId w:val="13"/>
  </w:num>
  <w:num w:numId="4" w16cid:durableId="1188443581">
    <w:abstractNumId w:val="4"/>
  </w:num>
  <w:num w:numId="5" w16cid:durableId="1603561973">
    <w:abstractNumId w:val="14"/>
  </w:num>
  <w:num w:numId="6" w16cid:durableId="10225285">
    <w:abstractNumId w:val="16"/>
  </w:num>
  <w:num w:numId="7" w16cid:durableId="723605173">
    <w:abstractNumId w:val="9"/>
  </w:num>
  <w:num w:numId="8" w16cid:durableId="1701976484">
    <w:abstractNumId w:val="12"/>
  </w:num>
  <w:num w:numId="9" w16cid:durableId="172687693">
    <w:abstractNumId w:val="3"/>
  </w:num>
  <w:num w:numId="10" w16cid:durableId="1349680693">
    <w:abstractNumId w:val="1"/>
  </w:num>
  <w:num w:numId="11" w16cid:durableId="1301232899">
    <w:abstractNumId w:val="11"/>
  </w:num>
  <w:num w:numId="12" w16cid:durableId="354817859">
    <w:abstractNumId w:val="7"/>
  </w:num>
  <w:num w:numId="13" w16cid:durableId="1948538717">
    <w:abstractNumId w:val="5"/>
  </w:num>
  <w:num w:numId="14" w16cid:durableId="2089617468">
    <w:abstractNumId w:val="0"/>
  </w:num>
  <w:num w:numId="15" w16cid:durableId="1165585201">
    <w:abstractNumId w:val="15"/>
  </w:num>
  <w:num w:numId="16" w16cid:durableId="56785077">
    <w:abstractNumId w:val="2"/>
  </w:num>
  <w:num w:numId="17" w16cid:durableId="71755519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01147364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evenAndOddHeaders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6FF"/>
    <w:rsid w:val="00011681"/>
    <w:rsid w:val="00027834"/>
    <w:rsid w:val="000323DE"/>
    <w:rsid w:val="00037E8D"/>
    <w:rsid w:val="00055EA5"/>
    <w:rsid w:val="00066C38"/>
    <w:rsid w:val="0007708B"/>
    <w:rsid w:val="0008435C"/>
    <w:rsid w:val="000879E2"/>
    <w:rsid w:val="0009417A"/>
    <w:rsid w:val="00095A41"/>
    <w:rsid w:val="00097794"/>
    <w:rsid w:val="00097A3C"/>
    <w:rsid w:val="000A4812"/>
    <w:rsid w:val="000B5165"/>
    <w:rsid w:val="000C1F34"/>
    <w:rsid w:val="000D32A4"/>
    <w:rsid w:val="000D616F"/>
    <w:rsid w:val="000E15DA"/>
    <w:rsid w:val="000E6138"/>
    <w:rsid w:val="000E6D22"/>
    <w:rsid w:val="000E7BFB"/>
    <w:rsid w:val="000F4352"/>
    <w:rsid w:val="000F4B2C"/>
    <w:rsid w:val="000F4FF6"/>
    <w:rsid w:val="000F7375"/>
    <w:rsid w:val="00102712"/>
    <w:rsid w:val="001045CF"/>
    <w:rsid w:val="00111E5C"/>
    <w:rsid w:val="0011253C"/>
    <w:rsid w:val="001138EE"/>
    <w:rsid w:val="00136786"/>
    <w:rsid w:val="00137B00"/>
    <w:rsid w:val="001513A3"/>
    <w:rsid w:val="00154E5C"/>
    <w:rsid w:val="00163640"/>
    <w:rsid w:val="00171956"/>
    <w:rsid w:val="0017247D"/>
    <w:rsid w:val="00175833"/>
    <w:rsid w:val="0017619C"/>
    <w:rsid w:val="0017770F"/>
    <w:rsid w:val="00183A45"/>
    <w:rsid w:val="00184941"/>
    <w:rsid w:val="001858E3"/>
    <w:rsid w:val="00187CA6"/>
    <w:rsid w:val="001A09A9"/>
    <w:rsid w:val="001A13FB"/>
    <w:rsid w:val="001A53B0"/>
    <w:rsid w:val="001A742F"/>
    <w:rsid w:val="001A7B32"/>
    <w:rsid w:val="001B2820"/>
    <w:rsid w:val="001B2E76"/>
    <w:rsid w:val="001C5845"/>
    <w:rsid w:val="001C6FB3"/>
    <w:rsid w:val="001D06E2"/>
    <w:rsid w:val="001D2EAD"/>
    <w:rsid w:val="001D553C"/>
    <w:rsid w:val="001E2DDF"/>
    <w:rsid w:val="001F6687"/>
    <w:rsid w:val="00202B4D"/>
    <w:rsid w:val="002065E2"/>
    <w:rsid w:val="002216E8"/>
    <w:rsid w:val="00225522"/>
    <w:rsid w:val="00234434"/>
    <w:rsid w:val="00234928"/>
    <w:rsid w:val="00234DD5"/>
    <w:rsid w:val="0024072B"/>
    <w:rsid w:val="00241B44"/>
    <w:rsid w:val="00242D48"/>
    <w:rsid w:val="00247847"/>
    <w:rsid w:val="0026058D"/>
    <w:rsid w:val="00263C52"/>
    <w:rsid w:val="00263FF7"/>
    <w:rsid w:val="002802DE"/>
    <w:rsid w:val="0028063F"/>
    <w:rsid w:val="00284B29"/>
    <w:rsid w:val="00286DA2"/>
    <w:rsid w:val="002903F4"/>
    <w:rsid w:val="002928C4"/>
    <w:rsid w:val="00292C5A"/>
    <w:rsid w:val="00296027"/>
    <w:rsid w:val="002A59AF"/>
    <w:rsid w:val="002A5CFC"/>
    <w:rsid w:val="002B3886"/>
    <w:rsid w:val="002C5ED5"/>
    <w:rsid w:val="002D453A"/>
    <w:rsid w:val="002E0D57"/>
    <w:rsid w:val="002E623F"/>
    <w:rsid w:val="002E6CD7"/>
    <w:rsid w:val="002F1A1C"/>
    <w:rsid w:val="002F7E07"/>
    <w:rsid w:val="0031041C"/>
    <w:rsid w:val="00314E42"/>
    <w:rsid w:val="00315F37"/>
    <w:rsid w:val="00316051"/>
    <w:rsid w:val="00316FA2"/>
    <w:rsid w:val="00322FED"/>
    <w:rsid w:val="00330FA9"/>
    <w:rsid w:val="00341B89"/>
    <w:rsid w:val="003614AC"/>
    <w:rsid w:val="00362A91"/>
    <w:rsid w:val="003657C7"/>
    <w:rsid w:val="003731BE"/>
    <w:rsid w:val="00380451"/>
    <w:rsid w:val="0038081E"/>
    <w:rsid w:val="00392119"/>
    <w:rsid w:val="0039253E"/>
    <w:rsid w:val="00392D75"/>
    <w:rsid w:val="00393CF2"/>
    <w:rsid w:val="00397A19"/>
    <w:rsid w:val="003A17B6"/>
    <w:rsid w:val="003A31F0"/>
    <w:rsid w:val="003A546A"/>
    <w:rsid w:val="003A7F5E"/>
    <w:rsid w:val="003B02A1"/>
    <w:rsid w:val="003B2CDA"/>
    <w:rsid w:val="003D14F2"/>
    <w:rsid w:val="003D2905"/>
    <w:rsid w:val="003D3E7B"/>
    <w:rsid w:val="003D4637"/>
    <w:rsid w:val="003D61C8"/>
    <w:rsid w:val="003E0807"/>
    <w:rsid w:val="003E342A"/>
    <w:rsid w:val="003E3643"/>
    <w:rsid w:val="003E3CAD"/>
    <w:rsid w:val="003E5E97"/>
    <w:rsid w:val="003F247B"/>
    <w:rsid w:val="003F45CD"/>
    <w:rsid w:val="00402C83"/>
    <w:rsid w:val="00403B50"/>
    <w:rsid w:val="00410AAB"/>
    <w:rsid w:val="00414CA6"/>
    <w:rsid w:val="00422485"/>
    <w:rsid w:val="00425360"/>
    <w:rsid w:val="00426B20"/>
    <w:rsid w:val="00426FE6"/>
    <w:rsid w:val="0043046E"/>
    <w:rsid w:val="00442A86"/>
    <w:rsid w:val="00446C14"/>
    <w:rsid w:val="00452A02"/>
    <w:rsid w:val="004542FA"/>
    <w:rsid w:val="00455541"/>
    <w:rsid w:val="00455B20"/>
    <w:rsid w:val="0046366A"/>
    <w:rsid w:val="004754D0"/>
    <w:rsid w:val="004815B1"/>
    <w:rsid w:val="00484EF5"/>
    <w:rsid w:val="0048506C"/>
    <w:rsid w:val="00485B3D"/>
    <w:rsid w:val="00486CB9"/>
    <w:rsid w:val="0049088B"/>
    <w:rsid w:val="00491C50"/>
    <w:rsid w:val="00492037"/>
    <w:rsid w:val="00494260"/>
    <w:rsid w:val="00495B4F"/>
    <w:rsid w:val="00496E0E"/>
    <w:rsid w:val="004A0A13"/>
    <w:rsid w:val="004A4FA6"/>
    <w:rsid w:val="004A5241"/>
    <w:rsid w:val="004B07A1"/>
    <w:rsid w:val="004C0D04"/>
    <w:rsid w:val="004C5043"/>
    <w:rsid w:val="004C7C21"/>
    <w:rsid w:val="004C7D9C"/>
    <w:rsid w:val="004D771B"/>
    <w:rsid w:val="004E36FF"/>
    <w:rsid w:val="004E564A"/>
    <w:rsid w:val="00505167"/>
    <w:rsid w:val="00505730"/>
    <w:rsid w:val="00506E28"/>
    <w:rsid w:val="00520208"/>
    <w:rsid w:val="005212AF"/>
    <w:rsid w:val="00521AED"/>
    <w:rsid w:val="0052420C"/>
    <w:rsid w:val="005246E8"/>
    <w:rsid w:val="00527412"/>
    <w:rsid w:val="00533773"/>
    <w:rsid w:val="00534133"/>
    <w:rsid w:val="00535BA5"/>
    <w:rsid w:val="00536934"/>
    <w:rsid w:val="005410F1"/>
    <w:rsid w:val="00541BF9"/>
    <w:rsid w:val="00544C88"/>
    <w:rsid w:val="005451FC"/>
    <w:rsid w:val="005456C0"/>
    <w:rsid w:val="005462EB"/>
    <w:rsid w:val="0056303C"/>
    <w:rsid w:val="005677E7"/>
    <w:rsid w:val="00576D81"/>
    <w:rsid w:val="0057755A"/>
    <w:rsid w:val="00591BE7"/>
    <w:rsid w:val="00592B89"/>
    <w:rsid w:val="005A20DB"/>
    <w:rsid w:val="005A360D"/>
    <w:rsid w:val="005A3854"/>
    <w:rsid w:val="005A54F6"/>
    <w:rsid w:val="005B0252"/>
    <w:rsid w:val="005C52BE"/>
    <w:rsid w:val="005C6434"/>
    <w:rsid w:val="005D4CA2"/>
    <w:rsid w:val="005D5850"/>
    <w:rsid w:val="005E15A7"/>
    <w:rsid w:val="005E3CBA"/>
    <w:rsid w:val="005E57FD"/>
    <w:rsid w:val="005E6F4E"/>
    <w:rsid w:val="005F6CC4"/>
    <w:rsid w:val="00600F1B"/>
    <w:rsid w:val="00603C6F"/>
    <w:rsid w:val="00605443"/>
    <w:rsid w:val="00607782"/>
    <w:rsid w:val="00615756"/>
    <w:rsid w:val="00617CB1"/>
    <w:rsid w:val="00626662"/>
    <w:rsid w:val="00626FB5"/>
    <w:rsid w:val="00634A63"/>
    <w:rsid w:val="0065576C"/>
    <w:rsid w:val="00656508"/>
    <w:rsid w:val="00665C7A"/>
    <w:rsid w:val="006673E4"/>
    <w:rsid w:val="00671B5F"/>
    <w:rsid w:val="00684857"/>
    <w:rsid w:val="00695399"/>
    <w:rsid w:val="006A7C14"/>
    <w:rsid w:val="006B0C48"/>
    <w:rsid w:val="006B22A7"/>
    <w:rsid w:val="006B2434"/>
    <w:rsid w:val="006B541F"/>
    <w:rsid w:val="006B71A7"/>
    <w:rsid w:val="006C5F37"/>
    <w:rsid w:val="006C66FB"/>
    <w:rsid w:val="006D0866"/>
    <w:rsid w:val="006D28FA"/>
    <w:rsid w:val="006D55E8"/>
    <w:rsid w:val="006D66F5"/>
    <w:rsid w:val="006E3625"/>
    <w:rsid w:val="006F78EE"/>
    <w:rsid w:val="007009B7"/>
    <w:rsid w:val="00701C3C"/>
    <w:rsid w:val="007031B0"/>
    <w:rsid w:val="00704628"/>
    <w:rsid w:val="007075EE"/>
    <w:rsid w:val="00713C50"/>
    <w:rsid w:val="00715FC2"/>
    <w:rsid w:val="007209DE"/>
    <w:rsid w:val="007270C9"/>
    <w:rsid w:val="00731F19"/>
    <w:rsid w:val="00741F25"/>
    <w:rsid w:val="00746D35"/>
    <w:rsid w:val="007476A6"/>
    <w:rsid w:val="00755A5B"/>
    <w:rsid w:val="00761B40"/>
    <w:rsid w:val="00770EDB"/>
    <w:rsid w:val="007714DD"/>
    <w:rsid w:val="007777BC"/>
    <w:rsid w:val="00784EF5"/>
    <w:rsid w:val="00785586"/>
    <w:rsid w:val="00791C66"/>
    <w:rsid w:val="00792FB6"/>
    <w:rsid w:val="007955E5"/>
    <w:rsid w:val="007967BD"/>
    <w:rsid w:val="007A55F6"/>
    <w:rsid w:val="007B37CE"/>
    <w:rsid w:val="007B700B"/>
    <w:rsid w:val="007C3895"/>
    <w:rsid w:val="007C54CB"/>
    <w:rsid w:val="007D3878"/>
    <w:rsid w:val="007D39A1"/>
    <w:rsid w:val="007E2A8F"/>
    <w:rsid w:val="007E46FB"/>
    <w:rsid w:val="007F3F5C"/>
    <w:rsid w:val="007F60C9"/>
    <w:rsid w:val="007F7EE3"/>
    <w:rsid w:val="008014EA"/>
    <w:rsid w:val="0080550B"/>
    <w:rsid w:val="00810726"/>
    <w:rsid w:val="00813458"/>
    <w:rsid w:val="00813BBD"/>
    <w:rsid w:val="008143B5"/>
    <w:rsid w:val="0081550E"/>
    <w:rsid w:val="00815847"/>
    <w:rsid w:val="00815D04"/>
    <w:rsid w:val="008177E5"/>
    <w:rsid w:val="008261EF"/>
    <w:rsid w:val="008330AC"/>
    <w:rsid w:val="008354E5"/>
    <w:rsid w:val="00846AE2"/>
    <w:rsid w:val="00855462"/>
    <w:rsid w:val="008564E1"/>
    <w:rsid w:val="008633F9"/>
    <w:rsid w:val="00863477"/>
    <w:rsid w:val="0086362F"/>
    <w:rsid w:val="0087583B"/>
    <w:rsid w:val="008767C3"/>
    <w:rsid w:val="008772E0"/>
    <w:rsid w:val="0088036A"/>
    <w:rsid w:val="008833E6"/>
    <w:rsid w:val="0088425D"/>
    <w:rsid w:val="008910A4"/>
    <w:rsid w:val="008A2C5A"/>
    <w:rsid w:val="008B5636"/>
    <w:rsid w:val="008C6BB0"/>
    <w:rsid w:val="008C708B"/>
    <w:rsid w:val="008C74AA"/>
    <w:rsid w:val="008D252C"/>
    <w:rsid w:val="008D35BD"/>
    <w:rsid w:val="008D5305"/>
    <w:rsid w:val="008D7AA0"/>
    <w:rsid w:val="008E20AE"/>
    <w:rsid w:val="008E7D3E"/>
    <w:rsid w:val="008F4251"/>
    <w:rsid w:val="0090691C"/>
    <w:rsid w:val="009118B5"/>
    <w:rsid w:val="00926A6D"/>
    <w:rsid w:val="009300B0"/>
    <w:rsid w:val="009305F2"/>
    <w:rsid w:val="00931175"/>
    <w:rsid w:val="00935031"/>
    <w:rsid w:val="00936539"/>
    <w:rsid w:val="00940103"/>
    <w:rsid w:val="00940916"/>
    <w:rsid w:val="0095443B"/>
    <w:rsid w:val="00975096"/>
    <w:rsid w:val="0097523D"/>
    <w:rsid w:val="009811AB"/>
    <w:rsid w:val="0098127B"/>
    <w:rsid w:val="00981C6B"/>
    <w:rsid w:val="00992C6C"/>
    <w:rsid w:val="009930E4"/>
    <w:rsid w:val="009936CD"/>
    <w:rsid w:val="009A0094"/>
    <w:rsid w:val="009A1F57"/>
    <w:rsid w:val="009A4246"/>
    <w:rsid w:val="009B3A3B"/>
    <w:rsid w:val="009B72EE"/>
    <w:rsid w:val="009D47D0"/>
    <w:rsid w:val="009D5674"/>
    <w:rsid w:val="009E1648"/>
    <w:rsid w:val="009E73EA"/>
    <w:rsid w:val="009F1C6A"/>
    <w:rsid w:val="009F34DF"/>
    <w:rsid w:val="00A009C5"/>
    <w:rsid w:val="00A21CC2"/>
    <w:rsid w:val="00A26E5F"/>
    <w:rsid w:val="00A3259B"/>
    <w:rsid w:val="00A34183"/>
    <w:rsid w:val="00A36AFB"/>
    <w:rsid w:val="00A42527"/>
    <w:rsid w:val="00A46E93"/>
    <w:rsid w:val="00A520F3"/>
    <w:rsid w:val="00A5313C"/>
    <w:rsid w:val="00A53E74"/>
    <w:rsid w:val="00A7116B"/>
    <w:rsid w:val="00A73DB1"/>
    <w:rsid w:val="00A750D0"/>
    <w:rsid w:val="00A771E7"/>
    <w:rsid w:val="00A820F8"/>
    <w:rsid w:val="00A93241"/>
    <w:rsid w:val="00A94370"/>
    <w:rsid w:val="00AA05C8"/>
    <w:rsid w:val="00AA5102"/>
    <w:rsid w:val="00AB5DB3"/>
    <w:rsid w:val="00AB63E5"/>
    <w:rsid w:val="00AB7560"/>
    <w:rsid w:val="00AC04E4"/>
    <w:rsid w:val="00AC139E"/>
    <w:rsid w:val="00AD0713"/>
    <w:rsid w:val="00AD35EB"/>
    <w:rsid w:val="00AE63EC"/>
    <w:rsid w:val="00AF12BC"/>
    <w:rsid w:val="00AF2119"/>
    <w:rsid w:val="00AF7E90"/>
    <w:rsid w:val="00B001E6"/>
    <w:rsid w:val="00B005E6"/>
    <w:rsid w:val="00B1378B"/>
    <w:rsid w:val="00B142FA"/>
    <w:rsid w:val="00B20C18"/>
    <w:rsid w:val="00B20C1F"/>
    <w:rsid w:val="00B24679"/>
    <w:rsid w:val="00B32EF1"/>
    <w:rsid w:val="00B3686B"/>
    <w:rsid w:val="00B3731D"/>
    <w:rsid w:val="00B40600"/>
    <w:rsid w:val="00B50130"/>
    <w:rsid w:val="00B51BA4"/>
    <w:rsid w:val="00B521FA"/>
    <w:rsid w:val="00B524F1"/>
    <w:rsid w:val="00B60235"/>
    <w:rsid w:val="00B66268"/>
    <w:rsid w:val="00B777E1"/>
    <w:rsid w:val="00B87B42"/>
    <w:rsid w:val="00B95C43"/>
    <w:rsid w:val="00BA13A1"/>
    <w:rsid w:val="00BA3736"/>
    <w:rsid w:val="00BB04B2"/>
    <w:rsid w:val="00BB072C"/>
    <w:rsid w:val="00BB591B"/>
    <w:rsid w:val="00BB6C1E"/>
    <w:rsid w:val="00BB6F3B"/>
    <w:rsid w:val="00BB7D09"/>
    <w:rsid w:val="00BC0120"/>
    <w:rsid w:val="00BC3509"/>
    <w:rsid w:val="00BD1664"/>
    <w:rsid w:val="00BE328F"/>
    <w:rsid w:val="00BF3801"/>
    <w:rsid w:val="00BF4ED7"/>
    <w:rsid w:val="00BF7BDA"/>
    <w:rsid w:val="00C06364"/>
    <w:rsid w:val="00C06468"/>
    <w:rsid w:val="00C068AD"/>
    <w:rsid w:val="00C10C6E"/>
    <w:rsid w:val="00C1671D"/>
    <w:rsid w:val="00C2222F"/>
    <w:rsid w:val="00C22634"/>
    <w:rsid w:val="00C226CB"/>
    <w:rsid w:val="00C24D08"/>
    <w:rsid w:val="00C25060"/>
    <w:rsid w:val="00C25BCE"/>
    <w:rsid w:val="00C30B08"/>
    <w:rsid w:val="00C32522"/>
    <w:rsid w:val="00C42CB4"/>
    <w:rsid w:val="00C4533A"/>
    <w:rsid w:val="00C508FD"/>
    <w:rsid w:val="00C53C0B"/>
    <w:rsid w:val="00C61C20"/>
    <w:rsid w:val="00C7064D"/>
    <w:rsid w:val="00C72B52"/>
    <w:rsid w:val="00C73EE9"/>
    <w:rsid w:val="00C74AD6"/>
    <w:rsid w:val="00C87375"/>
    <w:rsid w:val="00C9260B"/>
    <w:rsid w:val="00C92C4C"/>
    <w:rsid w:val="00C9449A"/>
    <w:rsid w:val="00C945AC"/>
    <w:rsid w:val="00C95D79"/>
    <w:rsid w:val="00CA2785"/>
    <w:rsid w:val="00CA5BB8"/>
    <w:rsid w:val="00CC0299"/>
    <w:rsid w:val="00CC1346"/>
    <w:rsid w:val="00CD25FC"/>
    <w:rsid w:val="00CD32D2"/>
    <w:rsid w:val="00CF4852"/>
    <w:rsid w:val="00CF66CB"/>
    <w:rsid w:val="00D02384"/>
    <w:rsid w:val="00D051B9"/>
    <w:rsid w:val="00D0674B"/>
    <w:rsid w:val="00D15807"/>
    <w:rsid w:val="00D1632C"/>
    <w:rsid w:val="00D23100"/>
    <w:rsid w:val="00D25CC0"/>
    <w:rsid w:val="00D31742"/>
    <w:rsid w:val="00D35C4D"/>
    <w:rsid w:val="00D402D9"/>
    <w:rsid w:val="00D47D96"/>
    <w:rsid w:val="00D60C0F"/>
    <w:rsid w:val="00D7063B"/>
    <w:rsid w:val="00D71A48"/>
    <w:rsid w:val="00D833E9"/>
    <w:rsid w:val="00D8598E"/>
    <w:rsid w:val="00D87538"/>
    <w:rsid w:val="00D93573"/>
    <w:rsid w:val="00DA2E16"/>
    <w:rsid w:val="00DA3B95"/>
    <w:rsid w:val="00DA3C58"/>
    <w:rsid w:val="00DA56E1"/>
    <w:rsid w:val="00DB2A7C"/>
    <w:rsid w:val="00DB688D"/>
    <w:rsid w:val="00DC0A50"/>
    <w:rsid w:val="00DC1222"/>
    <w:rsid w:val="00DC22C5"/>
    <w:rsid w:val="00DC75C2"/>
    <w:rsid w:val="00DC7E4B"/>
    <w:rsid w:val="00DD4EF9"/>
    <w:rsid w:val="00DD65F0"/>
    <w:rsid w:val="00DD6718"/>
    <w:rsid w:val="00DE055B"/>
    <w:rsid w:val="00DE1E0F"/>
    <w:rsid w:val="00DE268D"/>
    <w:rsid w:val="00DE58A0"/>
    <w:rsid w:val="00DF4FC2"/>
    <w:rsid w:val="00E0242E"/>
    <w:rsid w:val="00E0341D"/>
    <w:rsid w:val="00E0402E"/>
    <w:rsid w:val="00E14154"/>
    <w:rsid w:val="00E214C5"/>
    <w:rsid w:val="00E247FE"/>
    <w:rsid w:val="00E24C3F"/>
    <w:rsid w:val="00E2796B"/>
    <w:rsid w:val="00E3292D"/>
    <w:rsid w:val="00E357BC"/>
    <w:rsid w:val="00E36C07"/>
    <w:rsid w:val="00E43551"/>
    <w:rsid w:val="00E53437"/>
    <w:rsid w:val="00E638DA"/>
    <w:rsid w:val="00E63B9F"/>
    <w:rsid w:val="00E71F25"/>
    <w:rsid w:val="00E80483"/>
    <w:rsid w:val="00E80FB5"/>
    <w:rsid w:val="00E81CDA"/>
    <w:rsid w:val="00E84F4C"/>
    <w:rsid w:val="00E858D7"/>
    <w:rsid w:val="00E85C6E"/>
    <w:rsid w:val="00E875A7"/>
    <w:rsid w:val="00E910C9"/>
    <w:rsid w:val="00EB5138"/>
    <w:rsid w:val="00ED11B8"/>
    <w:rsid w:val="00ED30A3"/>
    <w:rsid w:val="00ED364F"/>
    <w:rsid w:val="00EF1240"/>
    <w:rsid w:val="00EF26A3"/>
    <w:rsid w:val="00EF291B"/>
    <w:rsid w:val="00F13DD2"/>
    <w:rsid w:val="00F21133"/>
    <w:rsid w:val="00F315C7"/>
    <w:rsid w:val="00F32EC2"/>
    <w:rsid w:val="00F37DF3"/>
    <w:rsid w:val="00F519F8"/>
    <w:rsid w:val="00F51BDE"/>
    <w:rsid w:val="00F544F1"/>
    <w:rsid w:val="00F557E1"/>
    <w:rsid w:val="00F56F43"/>
    <w:rsid w:val="00F614EF"/>
    <w:rsid w:val="00F70C58"/>
    <w:rsid w:val="00F71089"/>
    <w:rsid w:val="00F71ACA"/>
    <w:rsid w:val="00F76DCC"/>
    <w:rsid w:val="00F7724A"/>
    <w:rsid w:val="00F84FA3"/>
    <w:rsid w:val="00F93E7C"/>
    <w:rsid w:val="00FA11B1"/>
    <w:rsid w:val="00FA45F1"/>
    <w:rsid w:val="00FA5397"/>
    <w:rsid w:val="00FC2916"/>
    <w:rsid w:val="00FC644E"/>
    <w:rsid w:val="00FD366E"/>
    <w:rsid w:val="00FE5033"/>
    <w:rsid w:val="00FF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31D1A161"/>
  <w15:docId w15:val="{EB36E4EA-E880-4608-9BA8-5AA559FB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4" w:qFormat="1"/>
    <w:lsdException w:name="heading 2" w:semiHidden="1" w:uiPriority="4" w:unhideWhenUsed="1" w:qFormat="1"/>
    <w:lsdException w:name="heading 3" w:semiHidden="1" w:uiPriority="4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E36FF"/>
    <w:pPr>
      <w:spacing w:after="0" w:line="240" w:lineRule="auto"/>
    </w:pPr>
    <w:rPr>
      <w:rFonts w:ascii="Verdana" w:eastAsia="Times New Roman" w:hAnsi="Verdana" w:cs="Times New Roman"/>
      <w:szCs w:val="24"/>
      <w:lang w:eastAsia="en-GB"/>
    </w:rPr>
  </w:style>
  <w:style w:type="paragraph" w:styleId="Heading10">
    <w:name w:val="heading 1"/>
    <w:basedOn w:val="Normal"/>
    <w:next w:val="Normal"/>
    <w:link w:val="Heading1Char"/>
    <w:uiPriority w:val="4"/>
    <w:qFormat/>
    <w:rsid w:val="00DF4FC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DF8639" w:themeColor="accent2"/>
      <w:sz w:val="28"/>
      <w:szCs w:val="28"/>
    </w:rPr>
  </w:style>
  <w:style w:type="paragraph" w:styleId="Heading20">
    <w:name w:val="heading 2"/>
    <w:basedOn w:val="Normal"/>
    <w:next w:val="Normal"/>
    <w:link w:val="Heading2Char"/>
    <w:uiPriority w:val="4"/>
    <w:qFormat/>
    <w:rsid w:val="009930E4"/>
    <w:pPr>
      <w:keepNext/>
      <w:keepLines/>
      <w:shd w:val="solid" w:color="808080" w:themeColor="background1" w:themeShade="80" w:fill="auto"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4"/>
    <w:qFormat/>
    <w:rsid w:val="00AA05C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2A5E2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qFormat/>
    <w:rsid w:val="007967B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2A5E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9"/>
    <w:semiHidden/>
    <w:rsid w:val="00DC1222"/>
    <w:rPr>
      <w:rFonts w:asciiTheme="majorHAnsi" w:eastAsiaTheme="majorEastAsia" w:hAnsiTheme="majorHAnsi" w:cstheme="majorBidi"/>
      <w:b/>
      <w:bCs/>
      <w:color w:val="DF8639" w:themeColor="accent2"/>
      <w:sz w:val="28"/>
      <w:szCs w:val="28"/>
    </w:rPr>
  </w:style>
  <w:style w:type="character" w:customStyle="1" w:styleId="Heading2Char">
    <w:name w:val="Heading 2 Char"/>
    <w:basedOn w:val="DefaultParagraphFont"/>
    <w:link w:val="Heading20"/>
    <w:uiPriority w:val="4"/>
    <w:rsid w:val="00DC1222"/>
    <w:rPr>
      <w:rFonts w:asciiTheme="majorHAnsi" w:eastAsiaTheme="majorEastAsia" w:hAnsiTheme="majorHAnsi" w:cstheme="majorBidi"/>
      <w:b/>
      <w:bCs/>
      <w:color w:val="FFFFFF" w:themeColor="background1"/>
      <w:szCs w:val="26"/>
      <w:shd w:val="solid" w:color="808080" w:themeColor="background1" w:themeShade="80" w:fill="auto"/>
    </w:rPr>
  </w:style>
  <w:style w:type="character" w:customStyle="1" w:styleId="Heading3Char">
    <w:name w:val="Heading 3 Char"/>
    <w:basedOn w:val="DefaultParagraphFont"/>
    <w:link w:val="Heading3"/>
    <w:uiPriority w:val="4"/>
    <w:rsid w:val="00AA05C8"/>
    <w:rPr>
      <w:rFonts w:asciiTheme="majorHAnsi" w:eastAsiaTheme="majorEastAsia" w:hAnsiTheme="majorHAnsi" w:cstheme="majorBidi"/>
      <w:b/>
      <w:bCs/>
      <w:color w:val="02A5E2" w:themeColor="accent1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DC1222"/>
    <w:rPr>
      <w:rFonts w:asciiTheme="majorHAnsi" w:eastAsiaTheme="majorEastAsia" w:hAnsiTheme="majorHAnsi" w:cstheme="majorBidi"/>
      <w:b/>
      <w:bCs/>
      <w:i/>
      <w:iCs/>
      <w:color w:val="02A5E2" w:themeColor="accent1"/>
    </w:rPr>
  </w:style>
  <w:style w:type="paragraph" w:styleId="ListParagraph">
    <w:name w:val="List Paragraph"/>
    <w:basedOn w:val="Normal"/>
    <w:uiPriority w:val="34"/>
    <w:qFormat/>
    <w:rsid w:val="00DF4FC2"/>
    <w:pPr>
      <w:spacing w:before="200"/>
      <w:ind w:left="720"/>
      <w:contextualSpacing/>
    </w:pPr>
    <w:rPr>
      <w:rFonts w:eastAsiaTheme="minorEastAsia"/>
      <w:sz w:val="20"/>
      <w:szCs w:val="20"/>
    </w:rPr>
  </w:style>
  <w:style w:type="paragraph" w:styleId="TOC1">
    <w:name w:val="toc 1"/>
    <w:basedOn w:val="Bodytext"/>
    <w:next w:val="Normal"/>
    <w:autoRedefine/>
    <w:uiPriority w:val="39"/>
    <w:rsid w:val="0028063F"/>
    <w:pPr>
      <w:tabs>
        <w:tab w:val="right" w:leader="dot" w:pos="6379"/>
      </w:tabs>
      <w:ind w:left="0"/>
    </w:pPr>
    <w:rPr>
      <w:caps/>
      <w:noProof/>
    </w:rPr>
  </w:style>
  <w:style w:type="character" w:styleId="Hyperlink">
    <w:name w:val="Hyperlink"/>
    <w:basedOn w:val="DefaultParagraphFont"/>
    <w:uiPriority w:val="99"/>
    <w:rsid w:val="00DF4FC2"/>
    <w:rPr>
      <w:color w:val="FFFFFF" w:themeColor="hyperlink"/>
      <w:u w:val="single"/>
    </w:rPr>
  </w:style>
  <w:style w:type="paragraph" w:customStyle="1" w:styleId="CoverTitle">
    <w:name w:val="Cover Title"/>
    <w:basedOn w:val="Normal"/>
    <w:uiPriority w:val="99"/>
    <w:qFormat/>
    <w:rsid w:val="00A21CC2"/>
    <w:pPr>
      <w:spacing w:before="480"/>
      <w:ind w:left="851"/>
    </w:pPr>
    <w:rPr>
      <w:rFonts w:ascii="Trebuchet MS" w:hAnsi="Trebuchet MS"/>
      <w:b/>
      <w:color w:val="ED1A3B" w:themeColor="text2"/>
      <w:sz w:val="44"/>
      <w:szCs w:val="44"/>
    </w:rPr>
  </w:style>
  <w:style w:type="paragraph" w:customStyle="1" w:styleId="CoverSubheading">
    <w:name w:val="Cover Subheading"/>
    <w:basedOn w:val="Normal"/>
    <w:uiPriority w:val="99"/>
    <w:qFormat/>
    <w:rsid w:val="00A21CC2"/>
    <w:pPr>
      <w:spacing w:after="240"/>
      <w:ind w:left="851"/>
    </w:pPr>
    <w:rPr>
      <w:rFonts w:ascii="Trebuchet MS" w:hAnsi="Trebuchet MS"/>
      <w:color w:val="404040" w:themeColor="text1"/>
      <w:sz w:val="32"/>
      <w:szCs w:val="32"/>
    </w:rPr>
  </w:style>
  <w:style w:type="paragraph" w:customStyle="1" w:styleId="Bodytext">
    <w:name w:val="Body_text"/>
    <w:link w:val="BodytextChar"/>
    <w:qFormat/>
    <w:rsid w:val="00A3259B"/>
    <w:pPr>
      <w:spacing w:after="120" w:line="240" w:lineRule="auto"/>
      <w:ind w:left="851"/>
    </w:pPr>
    <w:rPr>
      <w:rFonts w:eastAsia="Times New Roman" w:cs="Times New Roman"/>
      <w:color w:val="685040"/>
      <w:kern w:val="16"/>
      <w:sz w:val="20"/>
      <w:szCs w:val="24"/>
      <w:lang w:eastAsia="en-GB"/>
    </w:rPr>
  </w:style>
  <w:style w:type="character" w:customStyle="1" w:styleId="BodytextChar">
    <w:name w:val="Body_text Char"/>
    <w:basedOn w:val="DefaultParagraphFont"/>
    <w:link w:val="Bodytext"/>
    <w:rsid w:val="00A3259B"/>
    <w:rPr>
      <w:rFonts w:eastAsia="Times New Roman" w:cs="Times New Roman"/>
      <w:color w:val="685040"/>
      <w:kern w:val="16"/>
      <w:sz w:val="20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4A52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434"/>
    <w:rPr>
      <w:rFonts w:ascii="Tahoma" w:hAnsi="Tahoma" w:cs="Tahoma"/>
      <w:sz w:val="16"/>
      <w:szCs w:val="16"/>
    </w:rPr>
  </w:style>
  <w:style w:type="paragraph" w:customStyle="1" w:styleId="Coverdate">
    <w:name w:val="Cover date"/>
    <w:basedOn w:val="Normal"/>
    <w:uiPriority w:val="99"/>
    <w:qFormat/>
    <w:rsid w:val="00A21CC2"/>
    <w:pPr>
      <w:ind w:left="851"/>
    </w:pPr>
    <w:rPr>
      <w:rFonts w:ascii="Trebuchet MS" w:hAnsi="Trebuchet MS"/>
      <w:color w:val="ED1A3B" w:themeColor="text2"/>
      <w:sz w:val="24"/>
    </w:rPr>
  </w:style>
  <w:style w:type="paragraph" w:styleId="Header">
    <w:name w:val="header"/>
    <w:basedOn w:val="Normal"/>
    <w:link w:val="HeaderChar"/>
    <w:semiHidden/>
    <w:rsid w:val="006A7C14"/>
    <w:pPr>
      <w:tabs>
        <w:tab w:val="center" w:pos="4513"/>
        <w:tab w:val="right" w:pos="9026"/>
      </w:tabs>
    </w:pPr>
    <w:rPr>
      <w:caps/>
      <w:color w:val="404040" w:themeColor="text1"/>
      <w:sz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C1222"/>
    <w:rPr>
      <w:caps/>
      <w:color w:val="404040" w:themeColor="text1"/>
      <w:sz w:val="18"/>
    </w:rPr>
  </w:style>
  <w:style w:type="paragraph" w:styleId="Footer">
    <w:name w:val="footer"/>
    <w:basedOn w:val="Normal"/>
    <w:link w:val="FooterChar"/>
    <w:rsid w:val="006A7C14"/>
    <w:pPr>
      <w:tabs>
        <w:tab w:val="center" w:pos="4513"/>
        <w:tab w:val="right" w:pos="9026"/>
      </w:tabs>
    </w:pPr>
    <w:rPr>
      <w:color w:val="ED1A3B" w:themeColor="text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DC1222"/>
    <w:rPr>
      <w:color w:val="ED1A3B" w:themeColor="text2"/>
      <w:sz w:val="18"/>
    </w:rPr>
  </w:style>
  <w:style w:type="paragraph" w:customStyle="1" w:styleId="SectionHeading">
    <w:name w:val="Section Heading"/>
    <w:qFormat/>
    <w:rsid w:val="00A3259B"/>
    <w:pPr>
      <w:pageBreakBefore/>
      <w:numPr>
        <w:numId w:val="2"/>
      </w:numPr>
      <w:spacing w:after="1200" w:line="240" w:lineRule="auto"/>
      <w:ind w:left="851" w:hanging="851"/>
    </w:pPr>
    <w:rPr>
      <w:rFonts w:asciiTheme="majorHAnsi" w:eastAsiaTheme="majorEastAsia" w:hAnsiTheme="majorHAnsi" w:cs="Times New Roman"/>
      <w:b/>
      <w:caps/>
      <w:color w:val="ED1A3B" w:themeColor="text2"/>
      <w:kern w:val="16"/>
      <w:sz w:val="44"/>
      <w:szCs w:val="56"/>
      <w:lang w:eastAsia="en-GB"/>
    </w:rPr>
  </w:style>
  <w:style w:type="paragraph" w:customStyle="1" w:styleId="Introtext">
    <w:name w:val="Intro text"/>
    <w:basedOn w:val="Bodytext"/>
    <w:qFormat/>
    <w:rsid w:val="00A3259B"/>
    <w:rPr>
      <w:color w:val="FFFFFF" w:themeColor="accent6"/>
      <w:sz w:val="22"/>
      <w:szCs w:val="22"/>
    </w:rPr>
  </w:style>
  <w:style w:type="table" w:styleId="TableGrid">
    <w:name w:val="Table Grid"/>
    <w:aliases w:val="IPG Table 1"/>
    <w:basedOn w:val="TableNormal"/>
    <w:rsid w:val="00C06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0F4B2C"/>
    <w:pPr>
      <w:spacing w:after="0" w:line="240" w:lineRule="auto"/>
    </w:pPr>
    <w:rPr>
      <w:color w:val="B4631D" w:themeColor="accent2" w:themeShade="BF"/>
    </w:rPr>
    <w:tblPr>
      <w:tblStyleRowBandSize w:val="1"/>
      <w:tblStyleColBandSize w:val="1"/>
      <w:tblBorders>
        <w:top w:val="single" w:sz="8" w:space="0" w:color="DF8639" w:themeColor="accent2"/>
        <w:bottom w:val="single" w:sz="8" w:space="0" w:color="DF863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8639" w:themeColor="accent2"/>
          <w:left w:val="nil"/>
          <w:bottom w:val="single" w:sz="8" w:space="0" w:color="DF863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8639" w:themeColor="accent2"/>
          <w:left w:val="nil"/>
          <w:bottom w:val="single" w:sz="8" w:space="0" w:color="DF863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0C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0CD" w:themeFill="accent2" w:themeFillTint="3F"/>
      </w:tcPr>
    </w:tblStylePr>
  </w:style>
  <w:style w:type="paragraph" w:customStyle="1" w:styleId="Style1">
    <w:name w:val="Style1"/>
    <w:basedOn w:val="Normal"/>
    <w:uiPriority w:val="99"/>
    <w:semiHidden/>
    <w:qFormat/>
    <w:rsid w:val="00936539"/>
    <w:pPr>
      <w:numPr>
        <w:numId w:val="1"/>
      </w:numPr>
    </w:pPr>
    <w:rPr>
      <w:rFonts w:ascii="Trebuchet MS" w:hAnsi="Trebuchet MS"/>
      <w:color w:val="665040"/>
      <w:kern w:val="16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rsid w:val="00755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55A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A5B"/>
    <w:rPr>
      <w:sz w:val="20"/>
      <w:szCs w:val="20"/>
    </w:rPr>
  </w:style>
  <w:style w:type="paragraph" w:customStyle="1" w:styleId="Tablebullets">
    <w:name w:val="Table bullets"/>
    <w:basedOn w:val="Normal"/>
    <w:uiPriority w:val="99"/>
    <w:qFormat/>
    <w:rsid w:val="009A0094"/>
    <w:pPr>
      <w:numPr>
        <w:numId w:val="3"/>
      </w:numPr>
      <w:spacing w:after="60"/>
    </w:pPr>
    <w:rPr>
      <w:color w:val="404040" w:themeColor="text1"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3A31F0"/>
    <w:pPr>
      <w:spacing w:after="100"/>
      <w:ind w:left="220"/>
    </w:pPr>
  </w:style>
  <w:style w:type="character" w:customStyle="1" w:styleId="TextRed">
    <w:name w:val="Text_Red"/>
    <w:basedOn w:val="DefaultParagraphFont"/>
    <w:uiPriority w:val="1"/>
    <w:qFormat/>
    <w:rsid w:val="00DC7E4B"/>
    <w:rPr>
      <w:color w:val="ED1A3B" w:themeColor="text2"/>
    </w:rPr>
  </w:style>
  <w:style w:type="paragraph" w:customStyle="1" w:styleId="Heading2">
    <w:name w:val="Heading_2"/>
    <w:basedOn w:val="Bodytext"/>
    <w:uiPriority w:val="99"/>
    <w:qFormat/>
    <w:rsid w:val="00A3259B"/>
    <w:pPr>
      <w:keepNext/>
      <w:numPr>
        <w:ilvl w:val="3"/>
        <w:numId w:val="2"/>
      </w:numPr>
      <w:spacing w:before="240"/>
      <w:ind w:left="851" w:hanging="851"/>
    </w:pPr>
    <w:rPr>
      <w:caps/>
      <w:color w:val="ED1A3B" w:themeColor="text2"/>
      <w:szCs w:val="22"/>
    </w:rPr>
  </w:style>
  <w:style w:type="paragraph" w:customStyle="1" w:styleId="Heading1">
    <w:name w:val="Heading_1"/>
    <w:basedOn w:val="Heading2"/>
    <w:uiPriority w:val="99"/>
    <w:qFormat/>
    <w:rsid w:val="00A3259B"/>
    <w:pPr>
      <w:numPr>
        <w:ilvl w:val="2"/>
      </w:numPr>
      <w:ind w:left="851" w:hanging="851"/>
    </w:pPr>
    <w:rPr>
      <w:b/>
      <w:sz w:val="24"/>
    </w:rPr>
  </w:style>
  <w:style w:type="paragraph" w:customStyle="1" w:styleId="Bullet1">
    <w:name w:val="Bullet 1"/>
    <w:basedOn w:val="Bodytext"/>
    <w:uiPriority w:val="99"/>
    <w:qFormat/>
    <w:rsid w:val="00A3259B"/>
    <w:pPr>
      <w:numPr>
        <w:numId w:val="4"/>
      </w:numPr>
      <w:ind w:left="1276" w:hanging="425"/>
    </w:pPr>
  </w:style>
  <w:style w:type="paragraph" w:customStyle="1" w:styleId="Heading30">
    <w:name w:val="Heading_3"/>
    <w:basedOn w:val="Bodytext"/>
    <w:uiPriority w:val="99"/>
    <w:qFormat/>
    <w:rsid w:val="00A3259B"/>
    <w:pPr>
      <w:keepNext/>
      <w:spacing w:before="240"/>
    </w:pPr>
    <w:rPr>
      <w:color w:val="ED1A3B" w:themeColor="text2"/>
    </w:rPr>
  </w:style>
  <w:style w:type="paragraph" w:customStyle="1" w:styleId="Heading40">
    <w:name w:val="Heading_4"/>
    <w:basedOn w:val="Bodytext"/>
    <w:uiPriority w:val="99"/>
    <w:qFormat/>
    <w:rsid w:val="00E3292D"/>
    <w:pPr>
      <w:keepNext/>
      <w:spacing w:before="240"/>
    </w:pPr>
    <w:rPr>
      <w:i/>
      <w:color w:val="FFFFFF" w:themeColor="accent6"/>
    </w:rPr>
  </w:style>
  <w:style w:type="table" w:customStyle="1" w:styleId="TableGrid1">
    <w:name w:val="Table Grid1"/>
    <w:basedOn w:val="TableNormal"/>
    <w:next w:val="TableGrid"/>
    <w:rsid w:val="00A820F8"/>
    <w:pPr>
      <w:spacing w:after="0" w:line="288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Heading1"/>
    <w:uiPriority w:val="99"/>
    <w:qFormat/>
    <w:rsid w:val="00E3292D"/>
    <w:pPr>
      <w:spacing w:before="120" w:after="60"/>
    </w:pPr>
    <w:rPr>
      <w:color w:val="FFFFFF" w:themeColor="background1"/>
      <w:sz w:val="20"/>
      <w:szCs w:val="18"/>
    </w:rPr>
  </w:style>
  <w:style w:type="paragraph" w:styleId="NoSpacing">
    <w:name w:val="No Spacing"/>
    <w:uiPriority w:val="99"/>
    <w:semiHidden/>
    <w:qFormat/>
    <w:rsid w:val="00DC7E4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37DF3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Bullet2">
    <w:name w:val="Bullet 2"/>
    <w:basedOn w:val="Bullet1"/>
    <w:uiPriority w:val="99"/>
    <w:qFormat/>
    <w:rsid w:val="007B700B"/>
    <w:pPr>
      <w:numPr>
        <w:ilvl w:val="1"/>
        <w:numId w:val="5"/>
      </w:numPr>
      <w:ind w:left="1560" w:hanging="284"/>
    </w:pPr>
  </w:style>
  <w:style w:type="paragraph" w:customStyle="1" w:styleId="Contents">
    <w:name w:val="Contents"/>
    <w:basedOn w:val="Normal"/>
    <w:uiPriority w:val="99"/>
    <w:qFormat/>
    <w:rsid w:val="00111E5C"/>
    <w:pPr>
      <w:spacing w:after="1200"/>
    </w:pPr>
    <w:rPr>
      <w:b/>
      <w:color w:val="ED1A3B" w:themeColor="text2"/>
      <w:sz w:val="44"/>
      <w:szCs w:val="44"/>
    </w:rPr>
  </w:style>
  <w:style w:type="paragraph" w:customStyle="1" w:styleId="Coverimage">
    <w:name w:val="Cover image"/>
    <w:basedOn w:val="Bodytext"/>
    <w:uiPriority w:val="99"/>
    <w:qFormat/>
    <w:rsid w:val="00242D48"/>
    <w:pPr>
      <w:ind w:left="-567"/>
    </w:pPr>
  </w:style>
  <w:style w:type="paragraph" w:customStyle="1" w:styleId="Disclaimer">
    <w:name w:val="Disclaimer"/>
    <w:basedOn w:val="Normal"/>
    <w:uiPriority w:val="99"/>
    <w:qFormat/>
    <w:rsid w:val="00A21CC2"/>
    <w:pPr>
      <w:framePr w:hSpace="180" w:wrap="around" w:vAnchor="page" w:hAnchor="margin" w:xAlign="center" w:y="3307"/>
      <w:spacing w:after="80"/>
      <w:ind w:right="323"/>
    </w:pPr>
    <w:rPr>
      <w:bCs/>
      <w:color w:val="FFFFFF" w:themeColor="background1"/>
      <w:sz w:val="14"/>
      <w:szCs w:val="14"/>
    </w:rPr>
  </w:style>
  <w:style w:type="character" w:customStyle="1" w:styleId="TextWhite">
    <w:name w:val="Text_White"/>
    <w:basedOn w:val="DefaultParagraphFont"/>
    <w:uiPriority w:val="1"/>
    <w:qFormat/>
    <w:rsid w:val="00393CF2"/>
    <w:rPr>
      <w:color w:val="FFFFFF" w:themeColor="background1"/>
    </w:rPr>
  </w:style>
  <w:style w:type="paragraph" w:customStyle="1" w:styleId="Tabletext">
    <w:name w:val="Table text"/>
    <w:basedOn w:val="Bodytext"/>
    <w:uiPriority w:val="99"/>
    <w:qFormat/>
    <w:rsid w:val="007B700B"/>
    <w:pPr>
      <w:spacing w:before="60" w:after="60"/>
      <w:ind w:left="0"/>
    </w:pPr>
  </w:style>
  <w:style w:type="table" w:customStyle="1" w:styleId="BDOTable">
    <w:name w:val="BDO Table"/>
    <w:basedOn w:val="TableNormal"/>
    <w:uiPriority w:val="99"/>
    <w:rsid w:val="00791C66"/>
    <w:pPr>
      <w:spacing w:after="0" w:line="240" w:lineRule="auto"/>
    </w:pPr>
    <w:tblPr>
      <w:tblBorders>
        <w:insideH w:val="single" w:sz="4" w:space="0" w:color="ED1A3B" w:themeColor="text2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color w:val="FFFFFF" w:themeColor="background1"/>
      </w:rPr>
      <w:tblPr/>
      <w:trPr>
        <w:tblHeader/>
      </w:trPr>
      <w:tcPr>
        <w:tcBorders>
          <w:top w:val="single" w:sz="4" w:space="0" w:color="404040" w:themeColor="text1"/>
          <w:left w:val="single" w:sz="4" w:space="0" w:color="404040" w:themeColor="text1"/>
          <w:bottom w:val="single" w:sz="4" w:space="0" w:color="404040" w:themeColor="text1"/>
          <w:right w:val="single" w:sz="4" w:space="0" w:color="404040" w:themeColor="text1"/>
          <w:insideH w:val="nil"/>
          <w:insideV w:val="nil"/>
          <w:tl2br w:val="nil"/>
          <w:tr2bl w:val="nil"/>
        </w:tcBorders>
        <w:shd w:val="clear" w:color="auto" w:fill="404040" w:themeFill="text1"/>
      </w:tcPr>
    </w:tblStylePr>
  </w:style>
  <w:style w:type="paragraph" w:customStyle="1" w:styleId="Paragraph">
    <w:name w:val="Paragraph"/>
    <w:basedOn w:val="Normal"/>
    <w:link w:val="ParagraphChar"/>
    <w:uiPriority w:val="1"/>
    <w:qFormat/>
    <w:rsid w:val="004E36FF"/>
    <w:pPr>
      <w:spacing w:before="240" w:after="240" w:line="288" w:lineRule="auto"/>
    </w:pPr>
  </w:style>
  <w:style w:type="paragraph" w:customStyle="1" w:styleId="Explanation">
    <w:name w:val="Explanation"/>
    <w:basedOn w:val="Paragraph"/>
    <w:next w:val="Paragraph"/>
    <w:uiPriority w:val="3"/>
    <w:qFormat/>
    <w:rsid w:val="004E36FF"/>
    <w:rPr>
      <w:i/>
      <w:color w:val="B4631D" w:themeColor="accent2" w:themeShade="BF"/>
    </w:rPr>
  </w:style>
  <w:style w:type="paragraph" w:customStyle="1" w:styleId="TitlePageSmall">
    <w:name w:val="Title Page Small"/>
    <w:basedOn w:val="Title"/>
    <w:semiHidden/>
    <w:rsid w:val="004E36FF"/>
    <w:pPr>
      <w:spacing w:before="120" w:after="120" w:line="360" w:lineRule="auto"/>
      <w:contextualSpacing w:val="0"/>
      <w:jc w:val="center"/>
    </w:pPr>
    <w:rPr>
      <w:rFonts w:ascii="Verdana" w:eastAsia="Times New Roman" w:hAnsi="Verdana" w:cs="Times New Roman"/>
      <w:spacing w:val="0"/>
      <w:kern w:val="0"/>
      <w:sz w:val="36"/>
      <w:szCs w:val="24"/>
    </w:rPr>
  </w:style>
  <w:style w:type="paragraph" w:customStyle="1" w:styleId="TitlePageLarge">
    <w:name w:val="Title Page Large"/>
    <w:basedOn w:val="Normal"/>
    <w:next w:val="Paragraph"/>
    <w:semiHidden/>
    <w:rsid w:val="004E36FF"/>
    <w:pPr>
      <w:spacing w:after="960" w:line="360" w:lineRule="auto"/>
      <w:jc w:val="center"/>
    </w:pPr>
    <w:rPr>
      <w:b/>
      <w:sz w:val="52"/>
      <w:szCs w:val="40"/>
    </w:rPr>
  </w:style>
  <w:style w:type="paragraph" w:customStyle="1" w:styleId="PreambleHeading">
    <w:name w:val="Preamble Heading"/>
    <w:basedOn w:val="Normal"/>
    <w:uiPriority w:val="6"/>
    <w:rsid w:val="004E36FF"/>
    <w:pPr>
      <w:spacing w:before="360" w:after="360"/>
    </w:pPr>
    <w:rPr>
      <w:b/>
      <w:sz w:val="40"/>
      <w:szCs w:val="36"/>
    </w:rPr>
  </w:style>
  <w:style w:type="table" w:customStyle="1" w:styleId="TableBothHeadings">
    <w:name w:val="Table Both Headings"/>
    <w:basedOn w:val="TableNormal"/>
    <w:rsid w:val="004E36FF"/>
    <w:pPr>
      <w:spacing w:before="70" w:after="0" w:line="288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bottom w:w="28" w:type="dxa"/>
      </w:tblCellMar>
    </w:tblPr>
    <w:trPr>
      <w:cantSplit/>
    </w:tr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  <w:tblStylePr w:type="firstCol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table" w:customStyle="1" w:styleId="TableHeadings">
    <w:name w:val="Table Headings"/>
    <w:basedOn w:val="TableNormal"/>
    <w:rsid w:val="004E36FF"/>
    <w:pPr>
      <w:spacing w:before="70" w:after="0" w:line="288" w:lineRule="auto"/>
    </w:pPr>
    <w:rPr>
      <w:rFonts w:ascii="Verdana" w:eastAsia="Times New Roman" w:hAnsi="Verdana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bottom w:w="28" w:type="dxa"/>
      </w:tblCellMar>
    </w:tblPr>
    <w:trPr>
      <w:cantSplit/>
    </w:tr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numbering" w:customStyle="1" w:styleId="StyleBulleted">
    <w:name w:val="Style Bulleted"/>
    <w:basedOn w:val="NoList"/>
    <w:semiHidden/>
    <w:rsid w:val="004E36FF"/>
    <w:pPr>
      <w:numPr>
        <w:numId w:val="7"/>
      </w:numPr>
    </w:pPr>
  </w:style>
  <w:style w:type="character" w:customStyle="1" w:styleId="ParagraphChar">
    <w:name w:val="Paragraph Char"/>
    <w:link w:val="Paragraph"/>
    <w:uiPriority w:val="1"/>
    <w:rsid w:val="004E36FF"/>
    <w:rPr>
      <w:rFonts w:ascii="Verdana" w:eastAsia="Times New Roman" w:hAnsi="Verdana" w:cs="Times New Roman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99"/>
    <w:qFormat/>
    <w:rsid w:val="004E36F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4E36F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4E36FF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D15807"/>
    <w:rPr>
      <w:rFonts w:ascii="Courier New" w:eastAsiaTheme="minorHAnsi" w:hAnsi="Courier New" w:cs="Courier New" w:hint="default"/>
      <w:sz w:val="20"/>
      <w:szCs w:val="20"/>
    </w:rPr>
  </w:style>
  <w:style w:type="character" w:customStyle="1" w:styleId="lang-en">
    <w:name w:val="lang-en"/>
    <w:basedOn w:val="DefaultParagraphFont"/>
    <w:rsid w:val="00D15807"/>
  </w:style>
  <w:style w:type="character" w:styleId="UnresolvedMention">
    <w:name w:val="Unresolved Mention"/>
    <w:basedOn w:val="DefaultParagraphFont"/>
    <w:uiPriority w:val="99"/>
    <w:semiHidden/>
    <w:unhideWhenUsed/>
    <w:rsid w:val="00880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61421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875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221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8070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691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74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0859">
                          <w:marLeft w:val="225"/>
                          <w:marRight w:val="225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9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4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6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307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368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5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558">
                          <w:marLeft w:val="225"/>
                          <w:marRight w:val="225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8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961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6996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578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819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781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60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3237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954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481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ocalhost:44372/api" TargetMode="External"/><Relationship Id="rId26" Type="http://schemas.openxmlformats.org/officeDocument/2006/relationships/hyperlink" Target="https://bdolux19-12/econtact/assests/lib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bdolux19-12:444/eyesboarding-preprod" TargetMode="External"/><Relationship Id="rId34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1.png"/><Relationship Id="rId25" Type="http://schemas.openxmlformats.org/officeDocument/2006/relationships/hyperlink" Target="https://bdolux19-12/econtact/CSS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bdolux19-13:448/EyesWorldcheck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bdolux19-27:xxx/EyesWorldcheck%20" TargetMode="External"/><Relationship Id="rId32" Type="http://schemas.openxmlformats.org/officeDocument/2006/relationships/footer" Target="footer5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yperlink" Target="https://bdolux19-28:xxx/eyesboarding-prod" TargetMode="External"/><Relationship Id="rId28" Type="http://schemas.openxmlformats.org/officeDocument/2006/relationships/header" Target="header4.xml"/><Relationship Id="rId10" Type="http://schemas.openxmlformats.org/officeDocument/2006/relationships/webSettings" Target="webSettings.xml"/><Relationship Id="rId19" Type="http://schemas.openxmlformats.org/officeDocument/2006/relationships/hyperlink" Target="https://bdolux19-40:xxx/api" TargetMode="External"/><Relationship Id="rId31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BdoTechWorldcheckAPI-uat.bdo.lu:443" TargetMode="External"/><Relationship Id="rId27" Type="http://schemas.openxmlformats.org/officeDocument/2006/relationships/header" Target="header3.xml"/><Relationship Id="rId30" Type="http://schemas.openxmlformats.org/officeDocument/2006/relationships/footer" Target="footer4.xml"/><Relationship Id="rId35" Type="http://schemas.openxmlformats.org/officeDocument/2006/relationships/theme" Target="theme/theme1.xml"/><Relationship Id="rId8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Commun\Office_Template_BDO\BDO%20Services%20Luxembourg\Word%20template%20-%20BDO%20global_ok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20EA1CA6E3A4843994213A69CE21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A4370-A189-483C-A96E-A8A52244A99D}"/>
      </w:docPartPr>
      <w:docPartBody>
        <w:p w:rsidR="007335EE" w:rsidRDefault="00022D80" w:rsidP="00022D80">
          <w:pPr>
            <w:pStyle w:val="A20EA1CA6E3A4843994213A69CE21FFF"/>
          </w:pPr>
          <w:r w:rsidRPr="00BC2843">
            <w:rPr>
              <w:rStyle w:val="PlaceholderText"/>
            </w:rPr>
            <w:t>[Category]</w:t>
          </w:r>
        </w:p>
      </w:docPartBody>
    </w:docPart>
    <w:docPart>
      <w:docPartPr>
        <w:name w:val="7AE949C0EF9A4510B64812C4A2762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C379B-B11A-43AE-A4BE-CE6F8B36707D}"/>
      </w:docPartPr>
      <w:docPartBody>
        <w:p w:rsidR="007335EE" w:rsidRDefault="00022D80" w:rsidP="00022D80">
          <w:pPr>
            <w:pStyle w:val="7AE949C0EF9A4510B64812C4A2762FB2"/>
          </w:pPr>
          <w:r w:rsidRPr="00DF4593">
            <w:rPr>
              <w:rStyle w:val="PlaceholderText"/>
            </w:rPr>
            <w:t>[Title]</w:t>
          </w:r>
        </w:p>
      </w:docPartBody>
    </w:docPart>
    <w:docPart>
      <w:docPartPr>
        <w:name w:val="7DA397FD18A748398D6C97474EACD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696B5-E2A9-493E-AF12-F0AEE866BAEF}"/>
      </w:docPartPr>
      <w:docPartBody>
        <w:p w:rsidR="007335EE" w:rsidRDefault="00022D80" w:rsidP="00022D80">
          <w:pPr>
            <w:pStyle w:val="7DA397FD18A748398D6C97474EACD2A8"/>
          </w:pPr>
          <w:r w:rsidRPr="00DF4593">
            <w:rPr>
              <w:rStyle w:val="PlaceholderText"/>
            </w:rPr>
            <w:t>[Status]</w:t>
          </w:r>
        </w:p>
      </w:docPartBody>
    </w:docPart>
    <w:docPart>
      <w:docPartPr>
        <w:name w:val="92C78EEB5E8B4999829E0AAE912D6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08077-ACBC-4584-8A81-33C7F957667C}"/>
      </w:docPartPr>
      <w:docPartBody>
        <w:p w:rsidR="007335EE" w:rsidRDefault="00022D80" w:rsidP="00022D80">
          <w:pPr>
            <w:pStyle w:val="92C78EEB5E8B4999829E0AAE912D67E0"/>
          </w:pPr>
          <w:r w:rsidRPr="00AD0D5F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D80"/>
    <w:rsid w:val="00022D80"/>
    <w:rsid w:val="000D1547"/>
    <w:rsid w:val="001478CC"/>
    <w:rsid w:val="001E1947"/>
    <w:rsid w:val="00316D21"/>
    <w:rsid w:val="00416F56"/>
    <w:rsid w:val="00486E3B"/>
    <w:rsid w:val="0057684E"/>
    <w:rsid w:val="007335EE"/>
    <w:rsid w:val="007A3CA9"/>
    <w:rsid w:val="007C10DA"/>
    <w:rsid w:val="008B34EB"/>
    <w:rsid w:val="009D0BC9"/>
    <w:rsid w:val="009F102A"/>
    <w:rsid w:val="00A05E26"/>
    <w:rsid w:val="00A33ECA"/>
    <w:rsid w:val="00A72444"/>
    <w:rsid w:val="00AD104D"/>
    <w:rsid w:val="00BD5521"/>
    <w:rsid w:val="00D5203C"/>
    <w:rsid w:val="00D63F09"/>
    <w:rsid w:val="00E04E3F"/>
    <w:rsid w:val="00E94610"/>
    <w:rsid w:val="00EC3BD4"/>
    <w:rsid w:val="00F2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2D80"/>
    <w:rPr>
      <w:color w:val="808080"/>
    </w:rPr>
  </w:style>
  <w:style w:type="paragraph" w:customStyle="1" w:styleId="A20EA1CA6E3A4843994213A69CE21FFF">
    <w:name w:val="A20EA1CA6E3A4843994213A69CE21FFF"/>
    <w:rsid w:val="00022D80"/>
  </w:style>
  <w:style w:type="paragraph" w:customStyle="1" w:styleId="7AE949C0EF9A4510B64812C4A2762FB2">
    <w:name w:val="7AE949C0EF9A4510B64812C4A2762FB2"/>
    <w:rsid w:val="00022D80"/>
  </w:style>
  <w:style w:type="paragraph" w:customStyle="1" w:styleId="7DA397FD18A748398D6C97474EACD2A8">
    <w:name w:val="7DA397FD18A748398D6C97474EACD2A8"/>
    <w:rsid w:val="00022D80"/>
  </w:style>
  <w:style w:type="paragraph" w:customStyle="1" w:styleId="92C78EEB5E8B4999829E0AAE912D67E0">
    <w:name w:val="92C78EEB5E8B4999829E0AAE912D67E0"/>
    <w:rsid w:val="00022D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DO 2017">
      <a:dk1>
        <a:srgbClr val="404040"/>
      </a:dk1>
      <a:lt1>
        <a:srgbClr val="FFFFFF"/>
      </a:lt1>
      <a:dk2>
        <a:srgbClr val="ED1A3B"/>
      </a:dk2>
      <a:lt2>
        <a:srgbClr val="218F8B"/>
      </a:lt2>
      <a:accent1>
        <a:srgbClr val="02A5E2"/>
      </a:accent1>
      <a:accent2>
        <a:srgbClr val="DF8639"/>
      </a:accent2>
      <a:accent3>
        <a:srgbClr val="98002E"/>
      </a:accent3>
      <a:accent4>
        <a:srgbClr val="657C91"/>
      </a:accent4>
      <a:accent5>
        <a:srgbClr val="E7E7E7"/>
      </a:accent5>
      <a:accent6>
        <a:srgbClr val="FFFFFF"/>
      </a:accent6>
      <a:hlink>
        <a:srgbClr val="FFFFFF"/>
      </a:hlink>
      <a:folHlink>
        <a:srgbClr val="FFFFFF"/>
      </a:folHlink>
    </a:clrScheme>
    <a:fontScheme name="BDO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2024-02-22T00:00:00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DO Document" ma:contentTypeID="0x010100C38DDC837CFF48959B48807E04068DB800656AD28D367F7F4EB8B420899DDFF150" ma:contentTypeVersion="0" ma:contentTypeDescription="Content Type used to manage all documents" ma:contentTypeScope="" ma:versionID="cba9aa1ae729fd174ab0b8117295ce47">
  <xsd:schema xmlns:xsd="http://www.w3.org/2001/XMLSchema" xmlns:xs="http://www.w3.org/2001/XMLSchema" xmlns:p="http://schemas.microsoft.com/office/2006/metadata/properties" xmlns:ns2="06f6f195-68e0-445b-a55d-3739b0d2ce49" xmlns:ns3="ca7d4b41-2d2b-433b-b291-d8c112f20227" xmlns:ns4="http://schemas.microsoft.com/sharepoint/v3/fields" targetNamespace="http://schemas.microsoft.com/office/2006/metadata/properties" ma:root="true" ma:fieldsID="a1ab5161473cfdfe4e91f79ac3209b8e" ns2:_="" ns3:_="" ns4:_="">
    <xsd:import namespace="06f6f195-68e0-445b-a55d-3739b0d2ce49"/>
    <xsd:import namespace="ca7d4b41-2d2b-433b-b291-d8c112f20227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MemoInformation" minOccurs="0"/>
                <xsd:element ref="ns2:ContentOwner"/>
                <xsd:element ref="ns2:PublicationDate" minOccurs="0"/>
                <xsd:element ref="ns3:_dlc_DocId" minOccurs="0"/>
                <xsd:element ref="ns3:_dlc_DocIdUrl" minOccurs="0"/>
                <xsd:element ref="ns3:_dlc_DocIdPersistId" minOccurs="0"/>
                <xsd:element ref="ns2:CountriesNote" minOccurs="0"/>
                <xsd:element ref="ns3:TaxCatchAll" minOccurs="0"/>
                <xsd:element ref="ns3:TaxCatchAllLabel" minOccurs="0"/>
                <xsd:element ref="ns2:IndustrySectorsNote" minOccurs="0"/>
                <xsd:element ref="ns2:TopicNote" minOccurs="0"/>
                <xsd:element ref="ns2:BusinessLineNote" minOccurs="0"/>
                <xsd:element ref="ns2:DocumentTypesNote" minOccurs="0"/>
                <xsd:element ref="ns4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6f195-68e0-445b-a55d-3739b0d2ce49" elementFormDefault="qualified">
    <xsd:import namespace="http://schemas.microsoft.com/office/2006/documentManagement/types"/>
    <xsd:import namespace="http://schemas.microsoft.com/office/infopath/2007/PartnerControls"/>
    <xsd:element name="MemoInformation" ma:index="3" nillable="true" ma:displayName="Memo/Information" ma:internalName="MemoInformation" ma:readOnly="false">
      <xsd:simpleType>
        <xsd:restriction base="dms:Note">
          <xsd:maxLength value="255"/>
        </xsd:restriction>
      </xsd:simpleType>
    </xsd:element>
    <xsd:element name="ContentOwner" ma:index="4" ma:displayName="Content owner" ma:internalName="Content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cationDate" ma:index="8" nillable="true" ma:displayName="Publication date" ma:format="DateOnly" ma:internalName="PublicationDate" ma:readOnly="false">
      <xsd:simpleType>
        <xsd:restriction base="dms:DateTime"/>
      </xsd:simpleType>
    </xsd:element>
    <xsd:element name="CountriesNote" ma:index="15" nillable="true" ma:taxonomy="true" ma:internalName="CountriesNote" ma:taxonomyFieldName="Countries" ma:displayName="Countries" ma:readOnly="false" ma:fieldId="{42ff1564-ad72-42b7-b7d7-9bccd4525f9c}" ma:taxonomyMulti="true" ma:sspId="dc8b0a30-f401-4546-b899-404971d26d20" ma:termSetId="1db37004-4826-44b4-b50d-613a5b8b38f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dustrySectorsNote" ma:index="19" nillable="true" ma:taxonomy="true" ma:internalName="IndustrySectorsNote" ma:taxonomyFieldName="IndustrySectors" ma:displayName="Industry sectors" ma:readOnly="false" ma:fieldId="{2e038e36-83e3-45a0-bb76-f3fed5645195}" ma:taxonomyMulti="true" ma:sspId="dc8b0a30-f401-4546-b899-404971d26d20" ma:termSetId="f0317d7f-3ea5-402e-93b9-c53849d79d4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opicNote" ma:index="21" nillable="true" ma:taxonomy="true" ma:internalName="TopicNote" ma:taxonomyFieldName="Topic" ma:displayName="Topic" ma:readOnly="false" ma:fieldId="{1b49c7a9-e735-47f2-b1a2-2e5dc513503e}" ma:taxonomyMulti="true" ma:sspId="dc8b0a30-f401-4546-b899-404971d26d20" ma:termSetId="6342f4c9-5934-40b7-92c6-43b9035e523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usinessLineNote" ma:index="23" ma:taxonomy="true" ma:internalName="BusinessLineNote" ma:taxonomyFieldName="BusinessLine" ma:displayName="Business line" ma:readOnly="false" ma:fieldId="{3efe9999-1dc8-41b3-b499-14c694acec50}" ma:taxonomyMulti="true" ma:sspId="dc8b0a30-f401-4546-b899-404971d26d20" ma:termSetId="123cb0e2-89b2-4f64-9f0d-ea6c568a689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TypesNote" ma:index="24" nillable="true" ma:taxonomy="true" ma:internalName="DocumentTypesNote" ma:taxonomyFieldName="DocumentTypes" ma:displayName="Document type" ma:fieldId="{624dba61-72eb-41cd-b581-0300e88b5ee3}" ma:taxonomyMulti="true" ma:sspId="dc8b0a30-f401-4546-b899-404971d26d20" ma:termSetId="8bddbb3d-e62f-43d5-ada8-89f2a626546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d4b41-2d2b-433b-b291-d8c112f20227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6" nillable="true" ma:displayName="Taxonomy Catch All Column" ma:hidden="true" ma:list="{b274bd24-8e7f-4844-b175-d1e34064c5b9}" ma:internalName="TaxCatchAll" ma:showField="CatchAllData" ma:web="ca7d4b41-2d2b-433b-b291-d8c112f202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7" nillable="true" ma:displayName="Taxonomy Catch All Column1" ma:hidden="true" ma:list="{b274bd24-8e7f-4844-b175-d1e34064c5b9}" ma:internalName="TaxCatchAllLabel" ma:readOnly="true" ma:showField="CatchAllDataLabel" ma:web="ca7d4b41-2d2b-433b-b291-d8c112f202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26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moInformation xmlns="06f6f195-68e0-445b-a55d-3739b0d2ce49" xsi:nil="true"/>
    <IndustrySectorsNote xmlns="06f6f195-68e0-445b-a55d-3739b0d2ce49">
      <Terms xmlns="http://schemas.microsoft.com/office/infopath/2007/PartnerControls"/>
    </IndustrySectorsNote>
    <TopicNote xmlns="06f6f195-68e0-445b-a55d-3739b0d2ce49">
      <Terms xmlns="http://schemas.microsoft.com/office/infopath/2007/PartnerControls"/>
    </TopicNote>
    <ContentOwner xmlns="06f6f195-68e0-445b-a55d-3739b0d2ce49">
      <UserInfo>
        <DisplayName>Jinbo Li</DisplayName>
        <AccountId>11313</AccountId>
        <AccountType/>
      </UserInfo>
    </ContentOwner>
    <TaxCatchAll xmlns="ca7d4b41-2d2b-433b-b291-d8c112f20227">
      <Value>168</Value>
    </TaxCatchAll>
    <PublicationDate xmlns="06f6f195-68e0-445b-a55d-3739b0d2ce49" xsi:nil="true"/>
    <DocumentTypesNote xmlns="06f6f195-68e0-445b-a55d-3739b0d2ce49">
      <Terms xmlns="http://schemas.microsoft.com/office/infopath/2007/PartnerControls"/>
    </DocumentTypesNote>
    <BusinessLineNote xmlns="06f6f195-68e0-445b-a55d-3739b0d2ce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Marketing</TermName>
          <TermId xmlns="http://schemas.microsoft.com/office/infopath/2007/PartnerControls">4f81377f-71b1-426f-b674-f285b691e6bf</TermId>
        </TermInfo>
      </Terms>
    </BusinessLineNote>
    <CountriesNote xmlns="06f6f195-68e0-445b-a55d-3739b0d2ce49">
      <Terms xmlns="http://schemas.microsoft.com/office/infopath/2007/PartnerControls"/>
    </CountriesNote>
    <_DCDateCreated xmlns="http://schemas.microsoft.com/sharepoint/v3/fields" xsi:nil="true"/>
    <_dlc_DocId xmlns="ca7d4b41-2d2b-433b-b291-d8c112f20227">BDOI-1734-6</_dlc_DocId>
    <_dlc_DocIdUrl xmlns="ca7d4b41-2d2b-433b-b291-d8c112f20227">
      <Url>https://www.bdoconnect.com/new-member-firms/BDO BRAND CENTRE/_layouts/DocIdRedir.aspx?ID=BDOI-1734-6</Url>
      <Description>BDOI-1734-6</Description>
    </_dlc_DocIdUrl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1EE569-A224-437A-B1CB-63534EF67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CA196-A42F-4934-B166-989D03E1BB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58FE9E-E03D-42EC-85BF-A972E54BD6C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26AC157-5395-4075-A9AD-0A9EA4E1A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f6f195-68e0-445b-a55d-3739b0d2ce49"/>
    <ds:schemaRef ds:uri="ca7d4b41-2d2b-433b-b291-d8c112f20227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B554A4A-6D25-46C3-BA96-8EC94BA61202}">
  <ds:schemaRefs>
    <ds:schemaRef ds:uri="http://schemas.microsoft.com/office/2006/metadata/properties"/>
    <ds:schemaRef ds:uri="http://schemas.microsoft.com/office/infopath/2007/PartnerControls"/>
    <ds:schemaRef ds:uri="06f6f195-68e0-445b-a55d-3739b0d2ce49"/>
    <ds:schemaRef ds:uri="ca7d4b41-2d2b-433b-b291-d8c112f20227"/>
    <ds:schemaRef ds:uri="http://schemas.microsoft.com/sharepoint/v3/field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 - BDO global_ok.dotx</Template>
  <TotalTime>946</TotalTime>
  <Pages>17</Pages>
  <Words>1942</Words>
  <Characters>10685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Architecture Document</vt:lpstr>
    </vt:vector>
  </TitlesOfParts>
  <Company>BDO LLP</Company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</dc:title>
  <dc:subject>IT_infrastructure</dc:subject>
  <dc:creator>Sami Ben Salah</dc:creator>
  <cp:keywords>IT infrastructure architecture</cp:keywords>
  <cp:lastModifiedBy>Michael Buisson</cp:lastModifiedBy>
  <cp:revision>54</cp:revision>
  <cp:lastPrinted>2015-07-20T15:29:00Z</cp:lastPrinted>
  <dcterms:created xsi:type="dcterms:W3CDTF">2022-05-06T10:15:00Z</dcterms:created>
  <dcterms:modified xsi:type="dcterms:W3CDTF">2024-04-17T08:23:00Z</dcterms:modified>
  <cp:category>IT Support</cp:category>
  <cp:contentStatus>1.1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0x010100C38DDC837CFF48959B48807E04068DB800656AD28D367F7F4EB8B420899DDFF150</vt:lpwstr>
  </property>
  <property fmtid="{D5CDD505-2E9C-101B-9397-08002B2CF9AE}" pid="3" name="_dlc_DocIdItemGuid">
    <vt:lpwstr>78a74894-1859-45e4-aa8c-c9f6e9fedc95</vt:lpwstr>
  </property>
  <property fmtid="{D5CDD505-2E9C-101B-9397-08002B2CF9AE}" pid="4" name="IndustrySectors">
    <vt:lpwstr/>
  </property>
  <property fmtid="{D5CDD505-2E9C-101B-9397-08002B2CF9AE}" pid="5" name="Countries">
    <vt:lpwstr/>
  </property>
  <property fmtid="{D5CDD505-2E9C-101B-9397-08002B2CF9AE}" pid="6" name="Topic">
    <vt:lpwstr/>
  </property>
  <property fmtid="{D5CDD505-2E9C-101B-9397-08002B2CF9AE}" pid="7" name="BusinessLine">
    <vt:lpwstr>168;#Marketing|4f81377f-71b1-426f-b674-f285b691e6bf</vt:lpwstr>
  </property>
  <property fmtid="{D5CDD505-2E9C-101B-9397-08002B2CF9AE}" pid="8" name="DocumentTypes">
    <vt:lpwstr/>
  </property>
</Properties>
</file>